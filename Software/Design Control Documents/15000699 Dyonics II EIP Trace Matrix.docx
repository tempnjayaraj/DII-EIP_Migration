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6416" w:rsidRPr="00AC477D" w:rsidRDefault="00206416" w:rsidP="00206416">
      <w:pPr>
        <w:pStyle w:val="DocumentLabel"/>
      </w:pPr>
      <w:r>
        <w:t>AUTHOR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2"/>
        <w:gridCol w:w="270"/>
        <w:gridCol w:w="4776"/>
        <w:gridCol w:w="270"/>
        <w:gridCol w:w="3510"/>
        <w:gridCol w:w="270"/>
        <w:gridCol w:w="2430"/>
      </w:tblGrid>
      <w:tr w:rsidR="00735791" w:rsidRPr="000501E8" w:rsidTr="00454616">
        <w:trPr>
          <w:trHeight w:val="423"/>
        </w:trPr>
        <w:tc>
          <w:tcPr>
            <w:tcW w:w="1542"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r w:rsidRPr="000501E8">
              <w:rPr>
                <w:b/>
              </w:rPr>
              <w:t>Department</w:t>
            </w:r>
          </w:p>
        </w:tc>
        <w:tc>
          <w:tcPr>
            <w:tcW w:w="270"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p>
        </w:tc>
        <w:tc>
          <w:tcPr>
            <w:tcW w:w="4776"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r w:rsidRPr="000501E8">
              <w:rPr>
                <w:b/>
              </w:rPr>
              <w:t>Signature</w:t>
            </w:r>
          </w:p>
        </w:tc>
        <w:tc>
          <w:tcPr>
            <w:tcW w:w="270"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p>
        </w:tc>
        <w:tc>
          <w:tcPr>
            <w:tcW w:w="3510" w:type="dxa"/>
            <w:tcBorders>
              <w:top w:val="nil"/>
              <w:left w:val="nil"/>
              <w:bottom w:val="nil"/>
              <w:right w:val="nil"/>
            </w:tcBorders>
            <w:shd w:val="clear" w:color="auto" w:fill="auto"/>
            <w:vAlign w:val="center"/>
          </w:tcPr>
          <w:p w:rsidR="00735791" w:rsidRPr="00DB11F1" w:rsidRDefault="00735791" w:rsidP="00454616">
            <w:pPr>
              <w:tabs>
                <w:tab w:val="left" w:pos="1440"/>
                <w:tab w:val="left" w:pos="7200"/>
              </w:tabs>
              <w:jc w:val="center"/>
              <w:rPr>
                <w:b/>
              </w:rPr>
            </w:pPr>
            <w:r w:rsidRPr="00DB11F1">
              <w:rPr>
                <w:b/>
              </w:rPr>
              <w:t>Print Name</w:t>
            </w:r>
          </w:p>
        </w:tc>
        <w:tc>
          <w:tcPr>
            <w:tcW w:w="270" w:type="dxa"/>
            <w:tcBorders>
              <w:top w:val="nil"/>
              <w:left w:val="nil"/>
              <w:bottom w:val="nil"/>
              <w:right w:val="nil"/>
            </w:tcBorders>
            <w:vAlign w:val="center"/>
          </w:tcPr>
          <w:p w:rsidR="00735791" w:rsidRPr="00DB11F1" w:rsidRDefault="00735791" w:rsidP="00454616">
            <w:pPr>
              <w:tabs>
                <w:tab w:val="left" w:pos="1440"/>
                <w:tab w:val="left" w:pos="7200"/>
              </w:tabs>
              <w:jc w:val="center"/>
              <w:rPr>
                <w:b/>
              </w:rPr>
            </w:pPr>
          </w:p>
        </w:tc>
        <w:tc>
          <w:tcPr>
            <w:tcW w:w="2430" w:type="dxa"/>
            <w:tcBorders>
              <w:top w:val="nil"/>
              <w:left w:val="nil"/>
              <w:bottom w:val="nil"/>
              <w:right w:val="nil"/>
            </w:tcBorders>
            <w:vAlign w:val="center"/>
          </w:tcPr>
          <w:p w:rsidR="00735791" w:rsidRPr="00DB11F1" w:rsidRDefault="00735791" w:rsidP="00454616">
            <w:pPr>
              <w:tabs>
                <w:tab w:val="left" w:pos="1440"/>
                <w:tab w:val="left" w:pos="7200"/>
              </w:tabs>
              <w:jc w:val="center"/>
              <w:rPr>
                <w:b/>
              </w:rPr>
            </w:pPr>
            <w:r w:rsidRPr="00DB11F1">
              <w:rPr>
                <w:b/>
              </w:rPr>
              <w:t>Date</w:t>
            </w:r>
          </w:p>
        </w:tc>
      </w:tr>
      <w:tr w:rsidR="00735791" w:rsidRPr="000501E8" w:rsidTr="00454616">
        <w:tc>
          <w:tcPr>
            <w:tcW w:w="1542"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spacing w:line="480" w:lineRule="auto"/>
              <w:jc w:val="center"/>
            </w:pPr>
            <w:r>
              <w:t>R&amp;D</w:t>
            </w:r>
          </w:p>
        </w:tc>
        <w:tc>
          <w:tcPr>
            <w:tcW w:w="270" w:type="dxa"/>
            <w:tcBorders>
              <w:top w:val="nil"/>
              <w:left w:val="nil"/>
              <w:bottom w:val="nil"/>
              <w:right w:val="nil"/>
            </w:tcBorders>
            <w:shd w:val="clear" w:color="auto" w:fill="auto"/>
          </w:tcPr>
          <w:p w:rsidR="00735791" w:rsidRPr="000501E8" w:rsidRDefault="00735791" w:rsidP="00454616">
            <w:pPr>
              <w:tabs>
                <w:tab w:val="left" w:pos="1440"/>
                <w:tab w:val="left" w:pos="7200"/>
              </w:tabs>
            </w:pPr>
          </w:p>
        </w:tc>
        <w:tc>
          <w:tcPr>
            <w:tcW w:w="4776" w:type="dxa"/>
            <w:tcBorders>
              <w:top w:val="nil"/>
              <w:left w:val="nil"/>
              <w:right w:val="nil"/>
            </w:tcBorders>
            <w:shd w:val="clear" w:color="auto" w:fill="auto"/>
          </w:tcPr>
          <w:p w:rsidR="00735791" w:rsidRPr="000501E8" w:rsidRDefault="00735791" w:rsidP="00454616">
            <w:pPr>
              <w:tabs>
                <w:tab w:val="left" w:pos="1440"/>
                <w:tab w:val="left" w:pos="7200"/>
              </w:tabs>
              <w:jc w:val="center"/>
            </w:pPr>
          </w:p>
        </w:tc>
        <w:tc>
          <w:tcPr>
            <w:tcW w:w="270" w:type="dxa"/>
            <w:tcBorders>
              <w:top w:val="nil"/>
              <w:left w:val="nil"/>
              <w:bottom w:val="nil"/>
              <w:right w:val="nil"/>
            </w:tcBorders>
            <w:shd w:val="clear" w:color="auto" w:fill="auto"/>
          </w:tcPr>
          <w:p w:rsidR="00735791" w:rsidRPr="000501E8" w:rsidRDefault="00735791" w:rsidP="00454616">
            <w:pPr>
              <w:tabs>
                <w:tab w:val="left" w:pos="1440"/>
                <w:tab w:val="left" w:pos="7200"/>
              </w:tabs>
              <w:jc w:val="center"/>
            </w:pPr>
          </w:p>
        </w:tc>
        <w:tc>
          <w:tcPr>
            <w:tcW w:w="3510" w:type="dxa"/>
            <w:tcBorders>
              <w:top w:val="nil"/>
              <w:left w:val="nil"/>
              <w:right w:val="nil"/>
            </w:tcBorders>
            <w:shd w:val="clear" w:color="auto" w:fill="auto"/>
          </w:tcPr>
          <w:p w:rsidR="00735791" w:rsidRPr="000501E8" w:rsidRDefault="00735791" w:rsidP="00454616">
            <w:pPr>
              <w:tabs>
                <w:tab w:val="left" w:pos="1440"/>
                <w:tab w:val="left" w:pos="7200"/>
              </w:tabs>
              <w:jc w:val="center"/>
            </w:pPr>
          </w:p>
        </w:tc>
        <w:tc>
          <w:tcPr>
            <w:tcW w:w="270" w:type="dxa"/>
            <w:tcBorders>
              <w:top w:val="nil"/>
              <w:left w:val="nil"/>
              <w:bottom w:val="nil"/>
              <w:right w:val="nil"/>
            </w:tcBorders>
          </w:tcPr>
          <w:p w:rsidR="00735791" w:rsidRPr="000501E8" w:rsidRDefault="00735791" w:rsidP="00454616">
            <w:pPr>
              <w:tabs>
                <w:tab w:val="left" w:pos="1440"/>
                <w:tab w:val="left" w:pos="7200"/>
              </w:tabs>
              <w:jc w:val="center"/>
            </w:pPr>
          </w:p>
        </w:tc>
        <w:tc>
          <w:tcPr>
            <w:tcW w:w="2430" w:type="dxa"/>
            <w:tcBorders>
              <w:top w:val="nil"/>
              <w:left w:val="nil"/>
              <w:right w:val="nil"/>
            </w:tcBorders>
          </w:tcPr>
          <w:p w:rsidR="00735791" w:rsidRPr="000501E8" w:rsidRDefault="00735791" w:rsidP="00454616">
            <w:pPr>
              <w:tabs>
                <w:tab w:val="left" w:pos="1440"/>
                <w:tab w:val="left" w:pos="7200"/>
              </w:tabs>
              <w:jc w:val="center"/>
            </w:pPr>
          </w:p>
        </w:tc>
      </w:tr>
    </w:tbl>
    <w:p w:rsidR="00206416" w:rsidRDefault="00206416" w:rsidP="00206416">
      <w:pPr>
        <w:tabs>
          <w:tab w:val="left" w:pos="1440"/>
          <w:tab w:val="left" w:pos="7200"/>
        </w:tabs>
      </w:pPr>
    </w:p>
    <w:p w:rsidR="004066F6" w:rsidRDefault="004066F6" w:rsidP="00D14117">
      <w:pPr>
        <w:pStyle w:val="DocumentLabel"/>
        <w:ind w:firstLine="0"/>
      </w:pPr>
      <w:r>
        <w:t>Signatures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2"/>
        <w:gridCol w:w="270"/>
        <w:gridCol w:w="4776"/>
        <w:gridCol w:w="270"/>
        <w:gridCol w:w="3510"/>
        <w:gridCol w:w="270"/>
        <w:gridCol w:w="2430"/>
      </w:tblGrid>
      <w:tr w:rsidR="00735791" w:rsidRPr="000501E8" w:rsidTr="00454616">
        <w:trPr>
          <w:trHeight w:val="423"/>
        </w:trPr>
        <w:tc>
          <w:tcPr>
            <w:tcW w:w="1542"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r w:rsidRPr="000501E8">
              <w:rPr>
                <w:b/>
              </w:rPr>
              <w:t>Department</w:t>
            </w:r>
          </w:p>
        </w:tc>
        <w:tc>
          <w:tcPr>
            <w:tcW w:w="270"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p>
        </w:tc>
        <w:tc>
          <w:tcPr>
            <w:tcW w:w="4776"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r w:rsidRPr="000501E8">
              <w:rPr>
                <w:b/>
              </w:rPr>
              <w:t>Signature</w:t>
            </w:r>
          </w:p>
        </w:tc>
        <w:tc>
          <w:tcPr>
            <w:tcW w:w="270"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jc w:val="center"/>
            </w:pPr>
          </w:p>
        </w:tc>
        <w:tc>
          <w:tcPr>
            <w:tcW w:w="3510" w:type="dxa"/>
            <w:tcBorders>
              <w:top w:val="nil"/>
              <w:left w:val="nil"/>
              <w:bottom w:val="nil"/>
              <w:right w:val="nil"/>
            </w:tcBorders>
            <w:shd w:val="clear" w:color="auto" w:fill="auto"/>
            <w:vAlign w:val="center"/>
          </w:tcPr>
          <w:p w:rsidR="00735791" w:rsidRPr="00DB11F1" w:rsidRDefault="00735791" w:rsidP="00454616">
            <w:pPr>
              <w:tabs>
                <w:tab w:val="left" w:pos="1440"/>
                <w:tab w:val="left" w:pos="7200"/>
              </w:tabs>
              <w:jc w:val="center"/>
              <w:rPr>
                <w:b/>
              </w:rPr>
            </w:pPr>
            <w:r w:rsidRPr="00DB11F1">
              <w:rPr>
                <w:b/>
              </w:rPr>
              <w:t>Print Name</w:t>
            </w:r>
          </w:p>
        </w:tc>
        <w:tc>
          <w:tcPr>
            <w:tcW w:w="270" w:type="dxa"/>
            <w:tcBorders>
              <w:top w:val="nil"/>
              <w:left w:val="nil"/>
              <w:bottom w:val="nil"/>
              <w:right w:val="nil"/>
            </w:tcBorders>
            <w:vAlign w:val="center"/>
          </w:tcPr>
          <w:p w:rsidR="00735791" w:rsidRPr="00DB11F1" w:rsidRDefault="00735791" w:rsidP="00454616">
            <w:pPr>
              <w:tabs>
                <w:tab w:val="left" w:pos="1440"/>
                <w:tab w:val="left" w:pos="7200"/>
              </w:tabs>
              <w:jc w:val="center"/>
              <w:rPr>
                <w:b/>
              </w:rPr>
            </w:pPr>
          </w:p>
        </w:tc>
        <w:tc>
          <w:tcPr>
            <w:tcW w:w="2430" w:type="dxa"/>
            <w:tcBorders>
              <w:top w:val="nil"/>
              <w:left w:val="nil"/>
              <w:bottom w:val="nil"/>
              <w:right w:val="nil"/>
            </w:tcBorders>
            <w:vAlign w:val="center"/>
          </w:tcPr>
          <w:p w:rsidR="00735791" w:rsidRPr="00DB11F1" w:rsidRDefault="00735791" w:rsidP="00454616">
            <w:pPr>
              <w:tabs>
                <w:tab w:val="left" w:pos="1440"/>
                <w:tab w:val="left" w:pos="7200"/>
              </w:tabs>
              <w:jc w:val="center"/>
              <w:rPr>
                <w:b/>
              </w:rPr>
            </w:pPr>
            <w:r w:rsidRPr="00DB11F1">
              <w:rPr>
                <w:b/>
              </w:rPr>
              <w:t>Date</w:t>
            </w:r>
          </w:p>
        </w:tc>
      </w:tr>
      <w:tr w:rsidR="00735791" w:rsidRPr="000501E8" w:rsidTr="00454616">
        <w:tc>
          <w:tcPr>
            <w:tcW w:w="1542" w:type="dxa"/>
            <w:tcBorders>
              <w:top w:val="nil"/>
              <w:left w:val="nil"/>
              <w:bottom w:val="nil"/>
              <w:right w:val="nil"/>
            </w:tcBorders>
            <w:shd w:val="clear" w:color="auto" w:fill="auto"/>
            <w:vAlign w:val="center"/>
          </w:tcPr>
          <w:p w:rsidR="00735791" w:rsidRPr="000501E8" w:rsidRDefault="00735791" w:rsidP="00454616">
            <w:pPr>
              <w:tabs>
                <w:tab w:val="left" w:pos="1440"/>
                <w:tab w:val="left" w:pos="7200"/>
              </w:tabs>
              <w:spacing w:line="480" w:lineRule="auto"/>
              <w:jc w:val="center"/>
            </w:pPr>
            <w:r>
              <w:t>R&amp;D</w:t>
            </w:r>
          </w:p>
        </w:tc>
        <w:tc>
          <w:tcPr>
            <w:tcW w:w="270" w:type="dxa"/>
            <w:tcBorders>
              <w:top w:val="nil"/>
              <w:left w:val="nil"/>
              <w:bottom w:val="nil"/>
              <w:right w:val="nil"/>
            </w:tcBorders>
            <w:shd w:val="clear" w:color="auto" w:fill="auto"/>
          </w:tcPr>
          <w:p w:rsidR="00735791" w:rsidRPr="000501E8" w:rsidRDefault="00735791" w:rsidP="00454616">
            <w:pPr>
              <w:tabs>
                <w:tab w:val="left" w:pos="1440"/>
                <w:tab w:val="left" w:pos="7200"/>
              </w:tabs>
            </w:pPr>
          </w:p>
        </w:tc>
        <w:tc>
          <w:tcPr>
            <w:tcW w:w="4776" w:type="dxa"/>
            <w:tcBorders>
              <w:top w:val="nil"/>
              <w:left w:val="nil"/>
              <w:right w:val="nil"/>
            </w:tcBorders>
            <w:shd w:val="clear" w:color="auto" w:fill="auto"/>
          </w:tcPr>
          <w:p w:rsidR="00735791" w:rsidRPr="000501E8" w:rsidRDefault="00735791" w:rsidP="00454616">
            <w:pPr>
              <w:tabs>
                <w:tab w:val="left" w:pos="1440"/>
                <w:tab w:val="left" w:pos="7200"/>
              </w:tabs>
              <w:jc w:val="center"/>
            </w:pPr>
          </w:p>
        </w:tc>
        <w:tc>
          <w:tcPr>
            <w:tcW w:w="270" w:type="dxa"/>
            <w:tcBorders>
              <w:top w:val="nil"/>
              <w:left w:val="nil"/>
              <w:bottom w:val="nil"/>
              <w:right w:val="nil"/>
            </w:tcBorders>
            <w:shd w:val="clear" w:color="auto" w:fill="auto"/>
          </w:tcPr>
          <w:p w:rsidR="00735791" w:rsidRPr="000501E8" w:rsidRDefault="00735791" w:rsidP="00454616">
            <w:pPr>
              <w:tabs>
                <w:tab w:val="left" w:pos="1440"/>
                <w:tab w:val="left" w:pos="7200"/>
              </w:tabs>
              <w:jc w:val="center"/>
            </w:pPr>
          </w:p>
        </w:tc>
        <w:tc>
          <w:tcPr>
            <w:tcW w:w="3510" w:type="dxa"/>
            <w:tcBorders>
              <w:top w:val="nil"/>
              <w:left w:val="nil"/>
              <w:right w:val="nil"/>
            </w:tcBorders>
            <w:shd w:val="clear" w:color="auto" w:fill="auto"/>
          </w:tcPr>
          <w:p w:rsidR="00735791" w:rsidRPr="000501E8" w:rsidRDefault="00735791" w:rsidP="00454616">
            <w:pPr>
              <w:tabs>
                <w:tab w:val="left" w:pos="1440"/>
                <w:tab w:val="left" w:pos="7200"/>
              </w:tabs>
              <w:jc w:val="center"/>
            </w:pPr>
          </w:p>
        </w:tc>
        <w:tc>
          <w:tcPr>
            <w:tcW w:w="270" w:type="dxa"/>
            <w:tcBorders>
              <w:top w:val="nil"/>
              <w:left w:val="nil"/>
              <w:bottom w:val="nil"/>
              <w:right w:val="nil"/>
            </w:tcBorders>
          </w:tcPr>
          <w:p w:rsidR="00735791" w:rsidRPr="000501E8" w:rsidRDefault="00735791" w:rsidP="00454616">
            <w:pPr>
              <w:tabs>
                <w:tab w:val="left" w:pos="1440"/>
                <w:tab w:val="left" w:pos="7200"/>
              </w:tabs>
              <w:jc w:val="center"/>
            </w:pPr>
          </w:p>
        </w:tc>
        <w:tc>
          <w:tcPr>
            <w:tcW w:w="2430" w:type="dxa"/>
            <w:tcBorders>
              <w:top w:val="nil"/>
              <w:left w:val="nil"/>
              <w:right w:val="nil"/>
            </w:tcBorders>
          </w:tcPr>
          <w:p w:rsidR="00735791" w:rsidRPr="000501E8" w:rsidRDefault="00735791" w:rsidP="00454616">
            <w:pPr>
              <w:tabs>
                <w:tab w:val="left" w:pos="1440"/>
                <w:tab w:val="left" w:pos="7200"/>
              </w:tabs>
              <w:jc w:val="center"/>
            </w:pPr>
          </w:p>
        </w:tc>
      </w:tr>
    </w:tbl>
    <w:p w:rsidR="004066F6" w:rsidRDefault="004066F6" w:rsidP="004066F6">
      <w:pPr>
        <w:pStyle w:val="DocumentLabel"/>
      </w:pPr>
      <w:bookmarkStart w:id="0" w:name="_Toc146442928"/>
      <w:r>
        <w:t>Revision History</w:t>
      </w:r>
    </w:p>
    <w:tbl>
      <w:tblPr>
        <w:tblW w:w="13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268"/>
        <w:gridCol w:w="1430"/>
        <w:gridCol w:w="270"/>
        <w:gridCol w:w="810"/>
        <w:gridCol w:w="270"/>
        <w:gridCol w:w="9288"/>
      </w:tblGrid>
      <w:tr w:rsidR="00735791" w:rsidRPr="00BA2C1D" w:rsidTr="00454616">
        <w:trPr>
          <w:trHeight w:val="432"/>
        </w:trPr>
        <w:tc>
          <w:tcPr>
            <w:tcW w:w="732"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pPr>
            <w:r w:rsidRPr="00BA2C1D">
              <w:rPr>
                <w:b/>
              </w:rPr>
              <w:t>Rev.</w:t>
            </w:r>
          </w:p>
        </w:tc>
        <w:tc>
          <w:tcPr>
            <w:tcW w:w="268"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jc w:val="center"/>
            </w:pPr>
            <w:r w:rsidRPr="00BA2C1D">
              <w:rPr>
                <w:b/>
              </w:rPr>
              <w:t>Date</w:t>
            </w:r>
          </w:p>
        </w:tc>
        <w:tc>
          <w:tcPr>
            <w:tcW w:w="270"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jc w:val="center"/>
            </w:pPr>
            <w:r w:rsidRPr="00BA2C1D">
              <w:rPr>
                <w:b/>
              </w:rPr>
              <w:t>Initials</w:t>
            </w:r>
          </w:p>
        </w:tc>
        <w:tc>
          <w:tcPr>
            <w:tcW w:w="270"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tcPr>
          <w:p w:rsidR="00735791" w:rsidRPr="00BA2C1D" w:rsidRDefault="00735791" w:rsidP="00454616">
            <w:pPr>
              <w:tabs>
                <w:tab w:val="left" w:pos="720"/>
                <w:tab w:val="left" w:pos="2160"/>
                <w:tab w:val="left" w:pos="3240"/>
              </w:tabs>
              <w:jc w:val="center"/>
            </w:pPr>
            <w:r w:rsidRPr="00BA2C1D">
              <w:rPr>
                <w:b/>
              </w:rPr>
              <w:t>Description</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rsidRPr="00BA2C1D">
              <w:t>0.1</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Pr="00BA2C1D" w:rsidRDefault="00735791" w:rsidP="00735791">
            <w:pPr>
              <w:tabs>
                <w:tab w:val="left" w:pos="720"/>
                <w:tab w:val="left" w:pos="2160"/>
                <w:tab w:val="left" w:pos="3240"/>
              </w:tabs>
              <w:jc w:val="center"/>
            </w:pPr>
            <w:r>
              <w:t>20090305</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t>DAT</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t xml:space="preserve">Initial draft </w:t>
            </w:r>
            <w:r w:rsidRPr="00CE49D1">
              <w:t xml:space="preserve">based upon </w:t>
            </w:r>
            <w:r w:rsidRPr="00CE49D1">
              <w:rPr>
                <w:rFonts w:ascii="Helvetica" w:hAnsi="Helvetica"/>
              </w:rPr>
              <w:t>15000315 Rev 0.4</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rsidRPr="00CE49D1">
              <w:rPr>
                <w:rFonts w:ascii="Helvetica" w:hAnsi="Helvetica"/>
              </w:rPr>
              <w:t>0.2</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sidRPr="00CE49D1">
              <w:rPr>
                <w:rFonts w:ascii="Helvetica" w:hAnsi="Helvetica"/>
              </w:rPr>
              <w:t>20090403</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sidRPr="00CE49D1">
              <w:rPr>
                <w:rFonts w:ascii="Helvetica" w:hAnsi="Helvetica"/>
              </w:rPr>
              <w:t>KW</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9E6605" w:rsidRDefault="00735791" w:rsidP="00454616">
            <w:pPr>
              <w:tabs>
                <w:tab w:val="left" w:pos="720"/>
                <w:tab w:val="left" w:pos="2160"/>
                <w:tab w:val="left" w:pos="3240"/>
              </w:tabs>
              <w:jc w:val="center"/>
            </w:pPr>
            <w:r w:rsidRPr="00CE49D1">
              <w:rPr>
                <w:rFonts w:ascii="Helvetica" w:hAnsi="Helvetica"/>
              </w:rPr>
              <w:t>Updated document numbers</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rsidRPr="00CE49D1">
              <w:rPr>
                <w:rFonts w:ascii="Helvetica" w:hAnsi="Helvetica"/>
              </w:rPr>
              <w:t>0.3</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sidRPr="00CE49D1">
              <w:rPr>
                <w:rFonts w:ascii="Helvetica" w:hAnsi="Helvetica"/>
              </w:rPr>
              <w:t>20090409</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sidRPr="00CE49D1">
              <w:rPr>
                <w:rFonts w:ascii="Helvetica" w:hAnsi="Helvetica"/>
              </w:rPr>
              <w:t>DAT</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9E6605" w:rsidRDefault="00735791" w:rsidP="00454616">
            <w:pPr>
              <w:tabs>
                <w:tab w:val="left" w:pos="720"/>
                <w:tab w:val="left" w:pos="2160"/>
                <w:tab w:val="left" w:pos="3240"/>
              </w:tabs>
              <w:jc w:val="center"/>
            </w:pPr>
            <w:r w:rsidRPr="00CE49D1">
              <w:rPr>
                <w:rFonts w:ascii="Helvetica" w:hAnsi="Helvetica"/>
              </w:rPr>
              <w:t>Updated hierarchy diagram</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rsidRPr="00CE49D1">
              <w:rPr>
                <w:rFonts w:ascii="Helvetica" w:hAnsi="Helvetica"/>
              </w:rPr>
              <w:t>0.4</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sidRPr="00CE49D1">
              <w:rPr>
                <w:rFonts w:ascii="Helvetica" w:hAnsi="Helvetica"/>
              </w:rPr>
              <w:t>20090901</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sidRPr="00CE49D1">
              <w:rPr>
                <w:rFonts w:ascii="Helvetica" w:hAnsi="Helvetica"/>
              </w:rPr>
              <w:t>KW</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9E6605" w:rsidRDefault="00735791" w:rsidP="00454616">
            <w:pPr>
              <w:tabs>
                <w:tab w:val="left" w:pos="720"/>
                <w:tab w:val="left" w:pos="2160"/>
                <w:tab w:val="left" w:pos="3240"/>
              </w:tabs>
              <w:jc w:val="center"/>
            </w:pPr>
            <w:r w:rsidRPr="00CE49D1">
              <w:rPr>
                <w:rFonts w:ascii="Helvetica" w:hAnsi="Helvetica"/>
              </w:rPr>
              <w:t>Single Author, SCB -&gt; SC, general cleanup</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rPr>
                <w:rFonts w:ascii="Helvetica" w:hAnsi="Helvetica"/>
              </w:rPr>
              <w:t>0.5</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Pr>
                <w:rFonts w:ascii="Helvetica" w:hAnsi="Helvetica"/>
              </w:rPr>
              <w:t>20091026</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Pr>
                <w:rFonts w:ascii="Helvetica" w:hAnsi="Helvetica"/>
              </w:rPr>
              <w:t>DAT</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9E6605" w:rsidRDefault="00735791" w:rsidP="00454616">
            <w:pPr>
              <w:tabs>
                <w:tab w:val="left" w:pos="720"/>
                <w:tab w:val="left" w:pos="2160"/>
                <w:tab w:val="left" w:pos="3240"/>
              </w:tabs>
              <w:jc w:val="center"/>
            </w:pPr>
            <w:r>
              <w:rPr>
                <w:rFonts w:ascii="Helvetica" w:hAnsi="Helvetica"/>
              </w:rPr>
              <w:t>Replaced references to 15000314 with 15000355 for Shaver Pump Interface Protocol Verification</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r>
              <w:rPr>
                <w:rFonts w:ascii="Helvetica" w:hAnsi="Helvetica"/>
              </w:rPr>
              <w:t>A</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Pr>
                <w:rFonts w:ascii="Helvetica" w:hAnsi="Helvetica"/>
              </w:rPr>
              <w:t>20091026</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rPr>
                <w:rFonts w:ascii="Helvetica" w:hAnsi="Helvetica"/>
              </w:rPr>
              <w:t>DAT</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9E6605" w:rsidRDefault="00735791" w:rsidP="00454616">
            <w:pPr>
              <w:tabs>
                <w:tab w:val="left" w:pos="720"/>
                <w:tab w:val="left" w:pos="2160"/>
                <w:tab w:val="left" w:pos="3240"/>
              </w:tabs>
              <w:jc w:val="center"/>
            </w:pPr>
            <w:r>
              <w:rPr>
                <w:rFonts w:ascii="Helvetica" w:hAnsi="Helvetica"/>
              </w:rPr>
              <w:t>Initial Release</w:t>
            </w:r>
          </w:p>
        </w:tc>
      </w:tr>
      <w:tr w:rsidR="00735791" w:rsidRPr="00BA2C1D" w:rsidTr="00454616">
        <w:tc>
          <w:tcPr>
            <w:tcW w:w="732" w:type="dxa"/>
            <w:tcBorders>
              <w:top w:val="nil"/>
              <w:left w:val="nil"/>
              <w:bottom w:val="nil"/>
              <w:right w:val="nil"/>
            </w:tcBorders>
            <w:shd w:val="clear" w:color="auto" w:fill="auto"/>
            <w:vAlign w:val="center"/>
          </w:tcPr>
          <w:p w:rsidR="00735791" w:rsidRPr="00BA2C1D" w:rsidRDefault="0062152A" w:rsidP="00454616">
            <w:pPr>
              <w:tabs>
                <w:tab w:val="left" w:pos="720"/>
                <w:tab w:val="left" w:pos="2160"/>
                <w:tab w:val="left" w:pos="3240"/>
              </w:tabs>
              <w:jc w:val="center"/>
            </w:pPr>
            <w:r>
              <w:t>B</w:t>
            </w:r>
          </w:p>
        </w:tc>
        <w:tc>
          <w:tcPr>
            <w:tcW w:w="268"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1430" w:type="dxa"/>
            <w:tcBorders>
              <w:top w:val="nil"/>
              <w:left w:val="nil"/>
              <w:bottom w:val="nil"/>
              <w:right w:val="nil"/>
            </w:tcBorders>
            <w:shd w:val="clear" w:color="auto" w:fill="auto"/>
            <w:vAlign w:val="center"/>
          </w:tcPr>
          <w:p w:rsidR="00735791" w:rsidRDefault="000A4FD2" w:rsidP="00A309B4">
            <w:pPr>
              <w:tabs>
                <w:tab w:val="left" w:pos="720"/>
                <w:tab w:val="left" w:pos="2160"/>
                <w:tab w:val="left" w:pos="3240"/>
              </w:tabs>
              <w:jc w:val="center"/>
            </w:pPr>
            <w:r>
              <w:t>02</w:t>
            </w:r>
            <w:r w:rsidR="00735791">
              <w:t>-</w:t>
            </w:r>
            <w:r>
              <w:t>Oct</w:t>
            </w:r>
            <w:r w:rsidR="00735791">
              <w:t>-2019</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810" w:type="dxa"/>
            <w:tcBorders>
              <w:top w:val="nil"/>
              <w:left w:val="nil"/>
              <w:bottom w:val="nil"/>
              <w:right w:val="nil"/>
            </w:tcBorders>
            <w:shd w:val="clear" w:color="auto" w:fill="auto"/>
            <w:vAlign w:val="center"/>
          </w:tcPr>
          <w:p w:rsidR="00735791" w:rsidRDefault="00735791" w:rsidP="00454616">
            <w:pPr>
              <w:tabs>
                <w:tab w:val="left" w:pos="720"/>
                <w:tab w:val="left" w:pos="2160"/>
                <w:tab w:val="left" w:pos="3240"/>
              </w:tabs>
              <w:jc w:val="center"/>
            </w:pPr>
            <w:r>
              <w:t>DAT</w:t>
            </w:r>
          </w:p>
        </w:tc>
        <w:tc>
          <w:tcPr>
            <w:tcW w:w="270" w:type="dxa"/>
            <w:tcBorders>
              <w:top w:val="nil"/>
              <w:left w:val="nil"/>
              <w:bottom w:val="nil"/>
              <w:right w:val="nil"/>
            </w:tcBorders>
            <w:shd w:val="clear" w:color="auto" w:fill="auto"/>
            <w:vAlign w:val="center"/>
          </w:tcPr>
          <w:p w:rsidR="00735791" w:rsidRPr="00BA2C1D" w:rsidRDefault="00735791" w:rsidP="00454616">
            <w:pPr>
              <w:tabs>
                <w:tab w:val="left" w:pos="720"/>
                <w:tab w:val="left" w:pos="2160"/>
                <w:tab w:val="left" w:pos="3240"/>
              </w:tabs>
              <w:jc w:val="center"/>
            </w:pPr>
          </w:p>
        </w:tc>
        <w:tc>
          <w:tcPr>
            <w:tcW w:w="9288" w:type="dxa"/>
            <w:tcBorders>
              <w:top w:val="nil"/>
              <w:left w:val="nil"/>
              <w:bottom w:val="nil"/>
              <w:right w:val="nil"/>
            </w:tcBorders>
            <w:shd w:val="clear" w:color="auto" w:fill="auto"/>
            <w:vAlign w:val="center"/>
          </w:tcPr>
          <w:p w:rsidR="00735791" w:rsidRPr="009E6605" w:rsidRDefault="00735791" w:rsidP="0055540A">
            <w:pPr>
              <w:tabs>
                <w:tab w:val="left" w:pos="720"/>
                <w:tab w:val="left" w:pos="2160"/>
                <w:tab w:val="left" w:pos="3240"/>
              </w:tabs>
              <w:jc w:val="center"/>
            </w:pPr>
            <w:r>
              <w:t xml:space="preserve">Replace CONDOR with INTELLIO Link, </w:t>
            </w:r>
            <w:r w:rsidR="0055540A">
              <w:t>Update T</w:t>
            </w:r>
            <w:r>
              <w:t>racing</w:t>
            </w:r>
            <w:r w:rsidR="0055540A">
              <w:t>, Update Formatting</w:t>
            </w:r>
          </w:p>
        </w:tc>
      </w:tr>
    </w:tbl>
    <w:p w:rsidR="005C2202" w:rsidRDefault="005C2202" w:rsidP="00473211">
      <w:pPr>
        <w:tabs>
          <w:tab w:val="left" w:pos="720"/>
          <w:tab w:val="left" w:pos="2880"/>
        </w:tabs>
        <w:ind w:left="2880" w:hanging="2880"/>
        <w:rPr>
          <w:rFonts w:ascii="Helvetica" w:hAnsi="Helvetica"/>
        </w:rPr>
      </w:pPr>
    </w:p>
    <w:p w:rsidR="009274BF" w:rsidRDefault="009274BF" w:rsidP="00473211">
      <w:pPr>
        <w:tabs>
          <w:tab w:val="left" w:pos="720"/>
          <w:tab w:val="left" w:pos="2880"/>
        </w:tabs>
        <w:ind w:left="2880" w:hanging="2880"/>
        <w:rPr>
          <w:rFonts w:ascii="Helvetica" w:hAnsi="Helvetica"/>
        </w:rPr>
      </w:pPr>
      <w:r>
        <w:rPr>
          <w:rFonts w:ascii="Helvetica" w:hAnsi="Helvetica"/>
        </w:rPr>
        <w:tab/>
      </w:r>
      <w:r>
        <w:rPr>
          <w:rFonts w:ascii="Helvetica" w:hAnsi="Helvetica"/>
        </w:rPr>
        <w:tab/>
      </w:r>
    </w:p>
    <w:p w:rsidR="00735791" w:rsidRPr="00CE49D1" w:rsidRDefault="00F13A1A" w:rsidP="00473211">
      <w:pPr>
        <w:tabs>
          <w:tab w:val="left" w:pos="720"/>
          <w:tab w:val="left" w:pos="2880"/>
        </w:tabs>
        <w:ind w:left="2880" w:hanging="2880"/>
      </w:pPr>
      <w:r>
        <w:rPr>
          <w:rFonts w:ascii="Helvetica" w:hAnsi="Helvetica"/>
        </w:rPr>
        <w:tab/>
      </w:r>
      <w:r>
        <w:rPr>
          <w:rFonts w:ascii="Helvetica" w:hAnsi="Helvetica"/>
        </w:rPr>
        <w:tab/>
      </w:r>
    </w:p>
    <w:p w:rsidR="004066F6" w:rsidRDefault="004066F6" w:rsidP="00A309B4">
      <w:pPr>
        <w:pStyle w:val="DocumentLabel"/>
        <w:pageBreakBefore/>
        <w:tabs>
          <w:tab w:val="left" w:pos="4095"/>
        </w:tabs>
      </w:pPr>
      <w:r>
        <w:lastRenderedPageBreak/>
        <w:t>Glossary</w:t>
      </w:r>
    </w:p>
    <w:p w:rsidR="00B27078" w:rsidRDefault="00A95AEB" w:rsidP="00D85F27">
      <w:r>
        <w:t xml:space="preserve">SC – System Controller </w:t>
      </w:r>
    </w:p>
    <w:p w:rsidR="00A95AEB" w:rsidRDefault="00A95AEB" w:rsidP="00D85F27">
      <w:r>
        <w:t>MC – Motor Controller</w:t>
      </w:r>
    </w:p>
    <w:p w:rsidR="00A95AEB" w:rsidRDefault="00A95AEB" w:rsidP="00D85F27">
      <w:r>
        <w:t>SRS – Software Requirements Specification</w:t>
      </w:r>
    </w:p>
    <w:p w:rsidR="00A95AEB" w:rsidRDefault="00A95AEB" w:rsidP="00D85F27">
      <w:r>
        <w:t>SDS – Software Design Specification</w:t>
      </w:r>
    </w:p>
    <w:p w:rsidR="00A95AEB" w:rsidRDefault="00A95AEB" w:rsidP="00D85F27">
      <w:r>
        <w:t>SDV – Software Design Verification</w:t>
      </w:r>
      <w:r w:rsidR="000B0D04">
        <w:t xml:space="preserve"> (unit tests)</w:t>
      </w:r>
    </w:p>
    <w:p w:rsidR="00A95AEB" w:rsidRDefault="00A95AEB" w:rsidP="00D85F27">
      <w:r>
        <w:t>FS – Wired Footswitch</w:t>
      </w:r>
    </w:p>
    <w:p w:rsidR="0096142D" w:rsidRDefault="0096142D" w:rsidP="00D85F27">
      <w:r>
        <w:t xml:space="preserve">DFMEA – Design Failure Modes Effect </w:t>
      </w:r>
      <w:r w:rsidR="00EA12AC">
        <w:t>and</w:t>
      </w:r>
      <w:r>
        <w:t xml:space="preserve"> Analysis</w:t>
      </w:r>
    </w:p>
    <w:p w:rsidR="0096142D" w:rsidRDefault="0096142D" w:rsidP="00D85F27">
      <w:r>
        <w:t>RA – Risk Analysis</w:t>
      </w:r>
    </w:p>
    <w:p w:rsidR="001B3C1B" w:rsidRDefault="001B3C1B" w:rsidP="00D85F27">
      <w:r>
        <w:t>MDU – Motor Drive Unit</w:t>
      </w:r>
    </w:p>
    <w:p w:rsidR="001B3C1B" w:rsidRDefault="001B3C1B" w:rsidP="00D85F27">
      <w:r>
        <w:t>PI – Powered Instrument</w:t>
      </w:r>
    </w:p>
    <w:p w:rsidR="001B3C1B" w:rsidRDefault="001B3C1B" w:rsidP="00D85F27">
      <w:r>
        <w:t>Handpiece (User Needs) – Used to mean MDU</w:t>
      </w:r>
    </w:p>
    <w:p w:rsidR="0010195F" w:rsidRDefault="001B3C1B" w:rsidP="00D85F27">
      <w:r>
        <w:t>Handpiece</w:t>
      </w:r>
      <w:r w:rsidR="000B0D04">
        <w:t xml:space="preserve"> (Other docs) – Used to mean MDU or PI</w:t>
      </w:r>
    </w:p>
    <w:p w:rsidR="0055540A" w:rsidRDefault="0055540A" w:rsidP="00D85F27"/>
    <w:p w:rsidR="00F93207" w:rsidRDefault="00F93207" w:rsidP="00AC477D">
      <w:pPr>
        <w:pStyle w:val="DocumentLabel"/>
      </w:pPr>
      <w:r>
        <w:t>References</w:t>
      </w:r>
    </w:p>
    <w:p w:rsidR="000B0D04" w:rsidRDefault="00DC259A" w:rsidP="004E2496">
      <w:pPr>
        <w:pStyle w:val="ListNumber"/>
        <w:numPr>
          <w:ilvl w:val="0"/>
          <w:numId w:val="3"/>
        </w:numPr>
      </w:pPr>
      <w:r>
        <w:t xml:space="preserve">15008058 – </w:t>
      </w:r>
      <w:r w:rsidR="000B0D04">
        <w:t xml:space="preserve">DYONICS II User Needs </w:t>
      </w:r>
      <w:r w:rsidR="0010195F">
        <w:t>and Design Input Requirements</w:t>
      </w:r>
    </w:p>
    <w:p w:rsidR="00A95AEB" w:rsidRDefault="001B3C1B" w:rsidP="004E2496">
      <w:pPr>
        <w:pStyle w:val="ListNumber"/>
        <w:numPr>
          <w:ilvl w:val="0"/>
          <w:numId w:val="3"/>
        </w:numPr>
      </w:pPr>
      <w:r>
        <w:t>16500014</w:t>
      </w:r>
      <w:r w:rsidR="00A95AEB">
        <w:t xml:space="preserve"> – Risk Analysis</w:t>
      </w:r>
    </w:p>
    <w:p w:rsidR="00A95AEB" w:rsidRDefault="001B3C1B" w:rsidP="004E2496">
      <w:pPr>
        <w:pStyle w:val="ListNumber"/>
        <w:numPr>
          <w:ilvl w:val="0"/>
          <w:numId w:val="3"/>
        </w:numPr>
      </w:pPr>
      <w:r>
        <w:t>16000016</w:t>
      </w:r>
      <w:r w:rsidR="00A95AEB">
        <w:t xml:space="preserve"> – Design FMEA</w:t>
      </w:r>
    </w:p>
    <w:p w:rsidR="00A3349D" w:rsidRDefault="00440B11" w:rsidP="004E2496">
      <w:pPr>
        <w:pStyle w:val="ListNumber"/>
        <w:numPr>
          <w:ilvl w:val="0"/>
          <w:numId w:val="3"/>
        </w:numPr>
      </w:pPr>
      <w:r>
        <w:t>1500</w:t>
      </w:r>
      <w:r w:rsidR="00694259">
        <w:t>0694</w:t>
      </w:r>
      <w:r>
        <w:t xml:space="preserve"> </w:t>
      </w:r>
      <w:r w:rsidR="00477697">
        <w:t xml:space="preserve">– </w:t>
      </w:r>
      <w:r w:rsidR="00A93693">
        <w:t>DYONICS</w:t>
      </w:r>
      <w:r w:rsidR="00477697">
        <w:t xml:space="preserve"> II </w:t>
      </w:r>
      <w:r>
        <w:t xml:space="preserve">EIP </w:t>
      </w:r>
      <w:r w:rsidR="00477697">
        <w:t>System Specification</w:t>
      </w:r>
    </w:p>
    <w:p w:rsidR="00477697" w:rsidRDefault="000D3264" w:rsidP="00477697">
      <w:pPr>
        <w:pStyle w:val="ListNumber"/>
        <w:numPr>
          <w:ilvl w:val="0"/>
          <w:numId w:val="3"/>
        </w:numPr>
      </w:pPr>
      <w:r>
        <w:t>1500</w:t>
      </w:r>
      <w:r w:rsidR="00694259">
        <w:t>0695</w:t>
      </w:r>
      <w:r>
        <w:t xml:space="preserve"> </w:t>
      </w:r>
      <w:r w:rsidR="00477697">
        <w:t xml:space="preserve">– </w:t>
      </w:r>
      <w:r w:rsidR="00A93693">
        <w:t>DYONICS</w:t>
      </w:r>
      <w:r w:rsidR="00C821B7">
        <w:t xml:space="preserve"> II </w:t>
      </w:r>
      <w:r>
        <w:t xml:space="preserve">EIP </w:t>
      </w:r>
      <w:r w:rsidR="00477697">
        <w:t>System Controller Software Requirements Specification</w:t>
      </w:r>
    </w:p>
    <w:p w:rsidR="00477697" w:rsidRDefault="000D3264" w:rsidP="00477697">
      <w:pPr>
        <w:pStyle w:val="ListNumber"/>
        <w:numPr>
          <w:ilvl w:val="0"/>
          <w:numId w:val="3"/>
        </w:numPr>
      </w:pPr>
      <w:r>
        <w:t>1500</w:t>
      </w:r>
      <w:r w:rsidR="00694259">
        <w:t>0696</w:t>
      </w:r>
      <w:r>
        <w:t xml:space="preserve"> </w:t>
      </w:r>
      <w:r w:rsidR="00A93693">
        <w:t xml:space="preserve">– DYONICS </w:t>
      </w:r>
      <w:r w:rsidR="00C821B7">
        <w:t xml:space="preserve">II </w:t>
      </w:r>
      <w:r>
        <w:t xml:space="preserve">EIP </w:t>
      </w:r>
      <w:r w:rsidR="00477697">
        <w:t>System Controller Software Design Specification</w:t>
      </w:r>
    </w:p>
    <w:p w:rsidR="000B0D04" w:rsidRDefault="000D3264" w:rsidP="000B0D04">
      <w:pPr>
        <w:pStyle w:val="ListNumber"/>
        <w:numPr>
          <w:ilvl w:val="0"/>
          <w:numId w:val="3"/>
        </w:numPr>
      </w:pPr>
      <w:r>
        <w:t>1500</w:t>
      </w:r>
      <w:r w:rsidR="00694259">
        <w:t>0697</w:t>
      </w:r>
      <w:r>
        <w:t xml:space="preserve"> </w:t>
      </w:r>
      <w:r w:rsidR="00477697">
        <w:t xml:space="preserve">– </w:t>
      </w:r>
      <w:r w:rsidR="00A93693">
        <w:t>DYONICS</w:t>
      </w:r>
      <w:r w:rsidR="00C821B7">
        <w:t xml:space="preserve"> II</w:t>
      </w:r>
      <w:r>
        <w:t xml:space="preserve"> EIP</w:t>
      </w:r>
      <w:r w:rsidR="00C821B7">
        <w:t xml:space="preserve"> </w:t>
      </w:r>
      <w:r w:rsidR="00477697">
        <w:t>System Controller Software Design Verification</w:t>
      </w:r>
    </w:p>
    <w:p w:rsidR="000B0D04" w:rsidRDefault="000B0D04" w:rsidP="000B0D04">
      <w:pPr>
        <w:pStyle w:val="ListNumber"/>
        <w:numPr>
          <w:ilvl w:val="0"/>
          <w:numId w:val="3"/>
        </w:numPr>
      </w:pPr>
      <w:r>
        <w:t>15000285 – Shaver Pump Interface Protocol</w:t>
      </w:r>
    </w:p>
    <w:p w:rsidR="000B0D04" w:rsidRDefault="009274BF" w:rsidP="000B0D04">
      <w:pPr>
        <w:pStyle w:val="ListNumber"/>
        <w:numPr>
          <w:ilvl w:val="0"/>
          <w:numId w:val="3"/>
        </w:numPr>
      </w:pPr>
      <w:r>
        <w:t>15000355</w:t>
      </w:r>
      <w:r w:rsidR="000B0D04">
        <w:t xml:space="preserve"> – Shaver Pump Interface Protocol Verification</w:t>
      </w:r>
    </w:p>
    <w:p w:rsidR="000B0D04" w:rsidRDefault="000B0D04" w:rsidP="000B0D04">
      <w:pPr>
        <w:pStyle w:val="ListNumber"/>
        <w:numPr>
          <w:ilvl w:val="0"/>
          <w:numId w:val="3"/>
        </w:numPr>
      </w:pPr>
      <w:r>
        <w:t xml:space="preserve">15000286 – </w:t>
      </w:r>
      <w:r w:rsidR="005F3511">
        <w:t xml:space="preserve">DYONICS II </w:t>
      </w:r>
      <w:r>
        <w:t>RS485 Accessory Protocol</w:t>
      </w:r>
    </w:p>
    <w:p w:rsidR="000B0D04" w:rsidRDefault="00FB621E" w:rsidP="000B0D04">
      <w:pPr>
        <w:pStyle w:val="ListNumber"/>
        <w:numPr>
          <w:ilvl w:val="0"/>
          <w:numId w:val="3"/>
        </w:numPr>
      </w:pPr>
      <w:r>
        <w:t>15000704</w:t>
      </w:r>
      <w:r w:rsidR="000B0D04">
        <w:t xml:space="preserve"> – </w:t>
      </w:r>
      <w:r w:rsidR="00FA4C94">
        <w:t>DYONICS II</w:t>
      </w:r>
      <w:r w:rsidR="000D3264">
        <w:t xml:space="preserve"> </w:t>
      </w:r>
      <w:r>
        <w:t xml:space="preserve">EIP </w:t>
      </w:r>
      <w:r w:rsidR="000B0D04">
        <w:t>RS485 Accessory Protocol Verification</w:t>
      </w:r>
    </w:p>
    <w:p w:rsidR="000B0D04" w:rsidRDefault="00C14158" w:rsidP="000B0D04">
      <w:pPr>
        <w:pStyle w:val="ListNumber"/>
        <w:numPr>
          <w:ilvl w:val="0"/>
          <w:numId w:val="3"/>
        </w:numPr>
      </w:pPr>
      <w:r w:rsidRPr="00C14158">
        <w:t>15007915</w:t>
      </w:r>
      <w:r>
        <w:t xml:space="preserve"> – </w:t>
      </w:r>
      <w:r w:rsidRPr="00C14158">
        <w:t>D</w:t>
      </w:r>
      <w:r w:rsidR="007D3750">
        <w:t xml:space="preserve">YONICS </w:t>
      </w:r>
      <w:r w:rsidRPr="00C14158">
        <w:t>II INTELLIO Link Protocol</w:t>
      </w:r>
    </w:p>
    <w:p w:rsidR="000B0D04" w:rsidRDefault="00C14158" w:rsidP="000B0D04">
      <w:pPr>
        <w:pStyle w:val="ListNumber"/>
        <w:numPr>
          <w:ilvl w:val="0"/>
          <w:numId w:val="3"/>
        </w:numPr>
      </w:pPr>
      <w:r w:rsidRPr="00C14158">
        <w:t>15008643</w:t>
      </w:r>
      <w:r>
        <w:t xml:space="preserve"> – </w:t>
      </w:r>
      <w:r w:rsidRPr="00C14158">
        <w:t>D</w:t>
      </w:r>
      <w:r w:rsidR="007D3750" w:rsidRPr="00C14158">
        <w:t>YONICS</w:t>
      </w:r>
      <w:r w:rsidRPr="00C14158">
        <w:t xml:space="preserve"> II </w:t>
      </w:r>
      <w:r w:rsidR="007D3750" w:rsidRPr="00C14158">
        <w:t>INTELLIO</w:t>
      </w:r>
      <w:r w:rsidRPr="00C14158">
        <w:t xml:space="preserve"> Link Interface Protocol Verification</w:t>
      </w:r>
    </w:p>
    <w:p w:rsidR="00EA12AC" w:rsidRDefault="00C967A1" w:rsidP="000B0D04">
      <w:pPr>
        <w:pStyle w:val="ListNumber"/>
        <w:numPr>
          <w:ilvl w:val="0"/>
          <w:numId w:val="3"/>
        </w:numPr>
      </w:pPr>
      <w:r>
        <w:t>15000700 – DYONICS II EIP System Software Design Verification</w:t>
      </w:r>
    </w:p>
    <w:p w:rsidR="000B0D04" w:rsidRDefault="00C10653" w:rsidP="000B0D04">
      <w:pPr>
        <w:pStyle w:val="ListNumber"/>
        <w:numPr>
          <w:ilvl w:val="0"/>
          <w:numId w:val="3"/>
        </w:numPr>
      </w:pPr>
      <w:r>
        <w:t xml:space="preserve">15000721 </w:t>
      </w:r>
      <w:r w:rsidR="000B0D04">
        <w:t xml:space="preserve">– </w:t>
      </w:r>
      <w:r w:rsidR="00206416">
        <w:t>DYONICS II EIP Inter Controller</w:t>
      </w:r>
      <w:r w:rsidR="000B0D04">
        <w:t xml:space="preserve"> Protocol</w:t>
      </w:r>
    </w:p>
    <w:p w:rsidR="00477697" w:rsidRDefault="00206416" w:rsidP="000B0D04">
      <w:pPr>
        <w:pStyle w:val="ListNumber"/>
        <w:numPr>
          <w:ilvl w:val="0"/>
          <w:numId w:val="3"/>
        </w:numPr>
      </w:pPr>
      <w:r>
        <w:t xml:space="preserve">15000722 </w:t>
      </w:r>
      <w:r w:rsidR="000B0D04">
        <w:t xml:space="preserve">– </w:t>
      </w:r>
      <w:r w:rsidR="00C10653">
        <w:t xml:space="preserve">DYONICS II EIP Inter Controller </w:t>
      </w:r>
      <w:r w:rsidR="000B0D04">
        <w:t>Protocol Verification</w:t>
      </w:r>
    </w:p>
    <w:p w:rsidR="00477697" w:rsidRDefault="0094561A" w:rsidP="004E2496">
      <w:pPr>
        <w:pStyle w:val="ListNumber"/>
        <w:numPr>
          <w:ilvl w:val="0"/>
          <w:numId w:val="3"/>
        </w:numPr>
      </w:pPr>
      <w:r>
        <w:t xml:space="preserve">15000701 </w:t>
      </w:r>
      <w:r w:rsidR="00477697">
        <w:t xml:space="preserve">– </w:t>
      </w:r>
      <w:r w:rsidR="000D3264">
        <w:t xml:space="preserve"> DYONCS II EIP </w:t>
      </w:r>
      <w:r w:rsidR="00477697">
        <w:t>Motor Controller Software Requirements Specification</w:t>
      </w:r>
    </w:p>
    <w:p w:rsidR="00477697" w:rsidRDefault="0094561A" w:rsidP="004E2496">
      <w:pPr>
        <w:pStyle w:val="ListNumber"/>
        <w:numPr>
          <w:ilvl w:val="0"/>
          <w:numId w:val="3"/>
        </w:numPr>
      </w:pPr>
      <w:r>
        <w:lastRenderedPageBreak/>
        <w:t xml:space="preserve">15000702 </w:t>
      </w:r>
      <w:r w:rsidR="00477697">
        <w:t xml:space="preserve">– </w:t>
      </w:r>
      <w:r w:rsidR="000D3264">
        <w:t xml:space="preserve">DYONCS II EIP </w:t>
      </w:r>
      <w:r w:rsidR="00477697">
        <w:t>Motor Controller Software Design Specification</w:t>
      </w:r>
    </w:p>
    <w:p w:rsidR="00477697" w:rsidRDefault="0094561A" w:rsidP="004E2496">
      <w:pPr>
        <w:pStyle w:val="ListNumber"/>
        <w:numPr>
          <w:ilvl w:val="0"/>
          <w:numId w:val="3"/>
        </w:numPr>
      </w:pPr>
      <w:r>
        <w:t xml:space="preserve">15000703 </w:t>
      </w:r>
      <w:r w:rsidR="00477697">
        <w:t xml:space="preserve">– </w:t>
      </w:r>
      <w:r w:rsidR="000D3264">
        <w:t xml:space="preserve">DYONCS II EIP </w:t>
      </w:r>
      <w:r w:rsidR="00477697">
        <w:t>Motor Controller Design Verification</w:t>
      </w:r>
    </w:p>
    <w:p w:rsidR="00477697" w:rsidRDefault="00477697" w:rsidP="004E2496">
      <w:pPr>
        <w:pStyle w:val="ListNumber"/>
        <w:numPr>
          <w:ilvl w:val="0"/>
          <w:numId w:val="3"/>
        </w:numPr>
      </w:pPr>
      <w:r>
        <w:t xml:space="preserve">15000283 – </w:t>
      </w:r>
      <w:r w:rsidR="005F3511">
        <w:t xml:space="preserve">DYONICS II </w:t>
      </w:r>
      <w:r w:rsidRPr="000065A3">
        <w:t>Footswitch Software Requirement</w:t>
      </w:r>
      <w:r>
        <w:t>s</w:t>
      </w:r>
      <w:r w:rsidRPr="000065A3">
        <w:t xml:space="preserve"> Specification</w:t>
      </w:r>
    </w:p>
    <w:p w:rsidR="00477697" w:rsidRDefault="00477697" w:rsidP="004E2496">
      <w:pPr>
        <w:pStyle w:val="ListNumber"/>
        <w:numPr>
          <w:ilvl w:val="0"/>
          <w:numId w:val="3"/>
        </w:numPr>
      </w:pPr>
      <w:r>
        <w:t xml:space="preserve">15000284 – </w:t>
      </w:r>
      <w:bookmarkStart w:id="1" w:name="OLE_LINK7"/>
      <w:bookmarkStart w:id="2" w:name="OLE_LINK8"/>
      <w:r w:rsidR="005F3511">
        <w:t xml:space="preserve">DYONICS II </w:t>
      </w:r>
      <w:bookmarkEnd w:id="1"/>
      <w:bookmarkEnd w:id="2"/>
      <w:r>
        <w:t>Footswitch Software Design Specification</w:t>
      </w:r>
    </w:p>
    <w:p w:rsidR="0085229A" w:rsidRDefault="00477697" w:rsidP="00847DF2">
      <w:pPr>
        <w:pStyle w:val="ListNumber"/>
        <w:numPr>
          <w:ilvl w:val="0"/>
          <w:numId w:val="3"/>
        </w:numPr>
      </w:pPr>
      <w:r>
        <w:t xml:space="preserve">15000303 – </w:t>
      </w:r>
      <w:r w:rsidR="005F3511">
        <w:t xml:space="preserve">DYONICS II </w:t>
      </w:r>
      <w:r>
        <w:t>Footswitch Software Design Verification</w:t>
      </w:r>
    </w:p>
    <w:p w:rsidR="00B177D6" w:rsidRPr="0001109B" w:rsidRDefault="0001109B" w:rsidP="00847DF2">
      <w:pPr>
        <w:pStyle w:val="ListNumber"/>
        <w:numPr>
          <w:ilvl w:val="0"/>
          <w:numId w:val="3"/>
        </w:numPr>
      </w:pPr>
      <w:r w:rsidRPr="0001109B">
        <w:t>150003</w:t>
      </w:r>
      <w:r>
        <w:t>8</w:t>
      </w:r>
      <w:r w:rsidRPr="0001109B">
        <w:t xml:space="preserve">8 </w:t>
      </w:r>
      <w:r w:rsidR="00B177D6" w:rsidRPr="0001109B">
        <w:t>– Small Joint Motor Software Design Specification</w:t>
      </w:r>
    </w:p>
    <w:p w:rsidR="00FE2383" w:rsidRDefault="00FE2383" w:rsidP="00847DF2">
      <w:pPr>
        <w:pStyle w:val="ListNumber"/>
        <w:numPr>
          <w:ilvl w:val="0"/>
          <w:numId w:val="3"/>
        </w:numPr>
      </w:pPr>
      <w:r>
        <w:t>15000768 – DYONICS II EIP Software Upgrade and Repair</w:t>
      </w:r>
    </w:p>
    <w:p w:rsidR="00FE2383" w:rsidRDefault="00FE2383" w:rsidP="00847DF2">
      <w:pPr>
        <w:pStyle w:val="ListNumber"/>
        <w:numPr>
          <w:ilvl w:val="0"/>
          <w:numId w:val="3"/>
        </w:numPr>
      </w:pPr>
      <w:r>
        <w:t>15008093 – DII System Software Upgrade and Repair Verification</w:t>
      </w:r>
    </w:p>
    <w:p w:rsidR="00FE2383" w:rsidRDefault="00FE2383" w:rsidP="00847DF2">
      <w:pPr>
        <w:pStyle w:val="ListNumber"/>
        <w:numPr>
          <w:ilvl w:val="0"/>
          <w:numId w:val="3"/>
        </w:numPr>
      </w:pPr>
      <w:r>
        <w:t>15008940 – Reliant RS485 Protocol Specification</w:t>
      </w:r>
    </w:p>
    <w:p w:rsidR="00DC259A" w:rsidRDefault="00FE2383" w:rsidP="00DC259A">
      <w:pPr>
        <w:pStyle w:val="ListNumber"/>
        <w:numPr>
          <w:ilvl w:val="0"/>
          <w:numId w:val="3"/>
        </w:numPr>
      </w:pPr>
      <w:r>
        <w:t>15008986 – Reliant RS485 Protocol Verification</w:t>
      </w:r>
    </w:p>
    <w:p w:rsidR="00DC259A" w:rsidRDefault="00DC259A" w:rsidP="00A309B4">
      <w:pPr>
        <w:pStyle w:val="ListNumber"/>
        <w:numPr>
          <w:ilvl w:val="0"/>
          <w:numId w:val="0"/>
        </w:numPr>
        <w:ind w:left="360" w:hanging="360"/>
      </w:pPr>
    </w:p>
    <w:p w:rsidR="0055540A" w:rsidRDefault="0055540A" w:rsidP="00A309B4">
      <w:pPr>
        <w:pStyle w:val="ListNumber"/>
        <w:numPr>
          <w:ilvl w:val="0"/>
          <w:numId w:val="0"/>
        </w:numPr>
        <w:ind w:left="360" w:hanging="360"/>
      </w:pPr>
    </w:p>
    <w:p w:rsidR="003F6FC6" w:rsidRDefault="003F6FC6" w:rsidP="003F6FC6">
      <w:pPr>
        <w:pStyle w:val="DocumentLabel"/>
      </w:pPr>
      <w:r>
        <w:t>Table of Contents</w:t>
      </w:r>
    </w:p>
    <w:p w:rsidR="000F74C8" w:rsidRDefault="003F6FC6">
      <w:pPr>
        <w:pStyle w:val="TOC1"/>
        <w:tabs>
          <w:tab w:val="right" w:leader="dot" w:pos="12950"/>
        </w:tabs>
        <w:rPr>
          <w:rFonts w:ascii="Times New Roman" w:hAnsi="Times New Roman"/>
          <w:noProof/>
          <w:sz w:val="24"/>
          <w:szCs w:val="24"/>
        </w:rPr>
      </w:pPr>
      <w:r>
        <w:fldChar w:fldCharType="begin"/>
      </w:r>
      <w:r>
        <w:instrText xml:space="preserve"> TOC \o "1-3" \h \z \u </w:instrText>
      </w:r>
      <w:r>
        <w:fldChar w:fldCharType="separate"/>
      </w:r>
      <w:hyperlink w:anchor="_Toc151461003" w:history="1">
        <w:r w:rsidR="000F74C8" w:rsidRPr="006041EF">
          <w:rPr>
            <w:rStyle w:val="Hyperlink"/>
            <w:noProof/>
          </w:rPr>
          <w:t>1 Overview</w:t>
        </w:r>
        <w:r w:rsidR="000F74C8">
          <w:rPr>
            <w:noProof/>
            <w:webHidden/>
          </w:rPr>
          <w:tab/>
        </w:r>
        <w:r w:rsidR="000F74C8">
          <w:rPr>
            <w:noProof/>
            <w:webHidden/>
          </w:rPr>
          <w:fldChar w:fldCharType="begin"/>
        </w:r>
        <w:r w:rsidR="000F74C8">
          <w:rPr>
            <w:noProof/>
            <w:webHidden/>
          </w:rPr>
          <w:instrText xml:space="preserve"> PAGEREF _Toc151461003 \h </w:instrText>
        </w:r>
        <w:r w:rsidR="000F74C8">
          <w:rPr>
            <w:noProof/>
            <w:webHidden/>
          </w:rPr>
        </w:r>
        <w:r w:rsidR="000F74C8">
          <w:rPr>
            <w:noProof/>
            <w:webHidden/>
          </w:rPr>
          <w:fldChar w:fldCharType="separate"/>
        </w:r>
        <w:r w:rsidR="002A69DD">
          <w:rPr>
            <w:noProof/>
            <w:webHidden/>
          </w:rPr>
          <w:t>1</w:t>
        </w:r>
        <w:r w:rsidR="000F74C8">
          <w:rPr>
            <w:noProof/>
            <w:webHidden/>
          </w:rPr>
          <w:fldChar w:fldCharType="end"/>
        </w:r>
      </w:hyperlink>
    </w:p>
    <w:p w:rsidR="000F74C8" w:rsidRDefault="000F74C8">
      <w:pPr>
        <w:pStyle w:val="TOC1"/>
        <w:tabs>
          <w:tab w:val="right" w:leader="dot" w:pos="12950"/>
        </w:tabs>
        <w:rPr>
          <w:rFonts w:ascii="Times New Roman" w:hAnsi="Times New Roman"/>
          <w:noProof/>
          <w:sz w:val="24"/>
          <w:szCs w:val="24"/>
        </w:rPr>
      </w:pPr>
      <w:hyperlink w:anchor="_Toc151461004" w:history="1">
        <w:r w:rsidRPr="006041EF">
          <w:rPr>
            <w:rStyle w:val="Hyperlink"/>
            <w:noProof/>
          </w:rPr>
          <w:t>2 Document Hierarchy</w:t>
        </w:r>
        <w:r>
          <w:rPr>
            <w:noProof/>
            <w:webHidden/>
          </w:rPr>
          <w:tab/>
        </w:r>
        <w:r>
          <w:rPr>
            <w:noProof/>
            <w:webHidden/>
          </w:rPr>
          <w:fldChar w:fldCharType="begin"/>
        </w:r>
        <w:r>
          <w:rPr>
            <w:noProof/>
            <w:webHidden/>
          </w:rPr>
          <w:instrText xml:space="preserve"> PAGEREF _Toc151461004 \h </w:instrText>
        </w:r>
        <w:r>
          <w:rPr>
            <w:noProof/>
            <w:webHidden/>
          </w:rPr>
        </w:r>
        <w:r>
          <w:rPr>
            <w:noProof/>
            <w:webHidden/>
          </w:rPr>
          <w:fldChar w:fldCharType="separate"/>
        </w:r>
        <w:r w:rsidR="002A69DD">
          <w:rPr>
            <w:noProof/>
            <w:webHidden/>
          </w:rPr>
          <w:t>1</w:t>
        </w:r>
        <w:r>
          <w:rPr>
            <w:noProof/>
            <w:webHidden/>
          </w:rPr>
          <w:fldChar w:fldCharType="end"/>
        </w:r>
      </w:hyperlink>
    </w:p>
    <w:p w:rsidR="000F74C8" w:rsidRDefault="000F74C8">
      <w:pPr>
        <w:pStyle w:val="TOC1"/>
        <w:tabs>
          <w:tab w:val="right" w:leader="dot" w:pos="12950"/>
        </w:tabs>
        <w:rPr>
          <w:rFonts w:ascii="Times New Roman" w:hAnsi="Times New Roman"/>
          <w:noProof/>
          <w:sz w:val="24"/>
          <w:szCs w:val="24"/>
        </w:rPr>
      </w:pPr>
      <w:hyperlink w:anchor="_Toc151461005" w:history="1">
        <w:r w:rsidRPr="006041EF">
          <w:rPr>
            <w:rStyle w:val="Hyperlink"/>
            <w:noProof/>
          </w:rPr>
          <w:t>3 Trace Matrix</w:t>
        </w:r>
        <w:r>
          <w:rPr>
            <w:noProof/>
            <w:webHidden/>
          </w:rPr>
          <w:tab/>
        </w:r>
        <w:r>
          <w:rPr>
            <w:noProof/>
            <w:webHidden/>
          </w:rPr>
          <w:fldChar w:fldCharType="begin"/>
        </w:r>
        <w:r>
          <w:rPr>
            <w:noProof/>
            <w:webHidden/>
          </w:rPr>
          <w:instrText xml:space="preserve"> PAGEREF _Toc151461005 \h </w:instrText>
        </w:r>
        <w:r>
          <w:rPr>
            <w:noProof/>
            <w:webHidden/>
          </w:rPr>
        </w:r>
        <w:r>
          <w:rPr>
            <w:noProof/>
            <w:webHidden/>
          </w:rPr>
          <w:fldChar w:fldCharType="separate"/>
        </w:r>
        <w:r w:rsidR="002A69DD">
          <w:rPr>
            <w:noProof/>
            <w:webHidden/>
          </w:rPr>
          <w:t>1</w:t>
        </w:r>
        <w:r>
          <w:rPr>
            <w:noProof/>
            <w:webHidden/>
          </w:rPr>
          <w:fldChar w:fldCharType="end"/>
        </w:r>
      </w:hyperlink>
    </w:p>
    <w:p w:rsidR="003F6FC6" w:rsidRDefault="003F6FC6" w:rsidP="00D11468">
      <w:pPr>
        <w:pStyle w:val="TOC1"/>
        <w:tabs>
          <w:tab w:val="right" w:leader="dot" w:pos="12950"/>
        </w:tabs>
      </w:pPr>
      <w:r>
        <w:fldChar w:fldCharType="end"/>
      </w:r>
    </w:p>
    <w:p w:rsidR="003F6FC6" w:rsidRPr="000065A3" w:rsidRDefault="00D11468" w:rsidP="003F6FC6">
      <w:pPr>
        <w:pStyle w:val="Heading1"/>
        <w:rPr>
          <w:rFonts w:ascii="Smith&amp;NephewLF" w:hAnsi="Smith&amp;NephewLF"/>
        </w:rPr>
      </w:pPr>
      <w:r>
        <w:rPr>
          <w:rFonts w:ascii="Smith&amp;NephewLF" w:hAnsi="Smith&amp;NephewLF"/>
        </w:rPr>
        <w:br w:type="page"/>
      </w:r>
      <w:bookmarkStart w:id="3" w:name="_Toc151461003"/>
      <w:r w:rsidR="003F6FC6" w:rsidRPr="000065A3">
        <w:rPr>
          <w:rFonts w:ascii="Smith&amp;NephewLF" w:hAnsi="Smith&amp;NephewLF"/>
        </w:rPr>
        <w:lastRenderedPageBreak/>
        <w:t>Overview</w:t>
      </w:r>
      <w:bookmarkEnd w:id="3"/>
    </w:p>
    <w:p w:rsidR="00B92E2B" w:rsidRDefault="00482A3C" w:rsidP="001D4577">
      <w:r w:rsidRPr="000065A3">
        <w:t>The purpose of this document is to</w:t>
      </w:r>
      <w:r w:rsidR="00D11468">
        <w:t xml:space="preserve"> provide traceability between the various documents that comprise the user needs, requirements, specifications and tests for the DYONICS II.</w:t>
      </w:r>
      <w:r w:rsidR="001D4577">
        <w:t xml:space="preserve"> A separate document is used to provide traceability for software hazard mitigations.</w:t>
      </w:r>
    </w:p>
    <w:p w:rsidR="0096142D" w:rsidRDefault="0096142D" w:rsidP="003F6FC6">
      <w:pPr>
        <w:pStyle w:val="Heading1"/>
        <w:rPr>
          <w:rFonts w:ascii="Smith&amp;NephewLF" w:hAnsi="Smith&amp;NephewLF"/>
        </w:rPr>
      </w:pPr>
      <w:bookmarkStart w:id="4" w:name="_Toc151461004"/>
      <w:r>
        <w:rPr>
          <w:rFonts w:ascii="Smith&amp;NephewLF" w:hAnsi="Smith&amp;NephewLF"/>
        </w:rPr>
        <w:t>Document Hierarchy</w:t>
      </w:r>
      <w:bookmarkEnd w:id="4"/>
    </w:p>
    <w:p w:rsidR="000B0D04" w:rsidRDefault="000B0D04" w:rsidP="0096142D">
      <w:r>
        <w:t xml:space="preserve">All documents are ultimately derived from the </w:t>
      </w:r>
      <w:r w:rsidRPr="000B0D04">
        <w:rPr>
          <w:b/>
        </w:rPr>
        <w:t>DYONICS II User Needs</w:t>
      </w:r>
      <w:r w:rsidR="00C967A1">
        <w:rPr>
          <w:b/>
        </w:rPr>
        <w:t xml:space="preserve"> Design Input Requirements</w:t>
      </w:r>
      <w:r w:rsidR="006F4588">
        <w:rPr>
          <w:b/>
        </w:rPr>
        <w:t xml:space="preserve"> </w:t>
      </w:r>
      <w:r>
        <w:t>document</w:t>
      </w:r>
      <w:r w:rsidR="006F4588">
        <w:t xml:space="preserve"> </w:t>
      </w:r>
      <w:r w:rsidR="006F4588">
        <w:rPr>
          <w:b/>
        </w:rPr>
        <w:t>(</w:t>
      </w:r>
      <w:r w:rsidR="00C967A1">
        <w:t>15008058</w:t>
      </w:r>
      <w:r w:rsidR="006F4588">
        <w:t>)</w:t>
      </w:r>
      <w:r>
        <w:t>. The software specific parts of the user needs are</w:t>
      </w:r>
      <w:r w:rsidR="00FE687F">
        <w:t xml:space="preserve"> traced with this document</w:t>
      </w:r>
      <w:r>
        <w:t xml:space="preserve">. The </w:t>
      </w:r>
      <w:r w:rsidRPr="000B0D04">
        <w:rPr>
          <w:b/>
        </w:rPr>
        <w:t xml:space="preserve">DYONICS II </w:t>
      </w:r>
      <w:r w:rsidR="00440B11">
        <w:rPr>
          <w:b/>
        </w:rPr>
        <w:t xml:space="preserve">EIP </w:t>
      </w:r>
      <w:r w:rsidRPr="000B0D04">
        <w:rPr>
          <w:b/>
        </w:rPr>
        <w:t>System Specification</w:t>
      </w:r>
      <w:r>
        <w:t xml:space="preserve"> (</w:t>
      </w:r>
      <w:r w:rsidR="00440B11">
        <w:t>1500</w:t>
      </w:r>
      <w:r w:rsidR="00E545CB">
        <w:t>0694</w:t>
      </w:r>
      <w:r>
        <w:t xml:space="preserve">) is also derived from the </w:t>
      </w:r>
      <w:bookmarkStart w:id="5" w:name="OLE_LINK3"/>
      <w:bookmarkStart w:id="6" w:name="OLE_LINK4"/>
      <w:r w:rsidR="00C967A1">
        <w:t>15008058</w:t>
      </w:r>
      <w:r>
        <w:t xml:space="preserve"> </w:t>
      </w:r>
      <w:bookmarkEnd w:id="5"/>
      <w:bookmarkEnd w:id="6"/>
      <w:r>
        <w:t>document</w:t>
      </w:r>
      <w:r w:rsidR="009E0416">
        <w:t>, and describes the overall architecture of the system and the non-software aspects of it</w:t>
      </w:r>
      <w:r>
        <w:t>.</w:t>
      </w:r>
    </w:p>
    <w:p w:rsidR="000B0D04" w:rsidRDefault="000B0D04" w:rsidP="0096142D"/>
    <w:p w:rsidR="000B0D04" w:rsidRPr="000B0D04" w:rsidRDefault="000B0D04" w:rsidP="0096142D">
      <w:r>
        <w:t xml:space="preserve">The </w:t>
      </w:r>
      <w:bookmarkStart w:id="7" w:name="OLE_LINK1"/>
      <w:bookmarkStart w:id="8" w:name="OLE_LINK2"/>
      <w:r w:rsidR="00957A7B">
        <w:rPr>
          <w:b/>
        </w:rPr>
        <w:t>D</w:t>
      </w:r>
      <w:r w:rsidR="00A93693">
        <w:rPr>
          <w:b/>
        </w:rPr>
        <w:t>YONICS</w:t>
      </w:r>
      <w:r w:rsidR="00957A7B">
        <w:rPr>
          <w:b/>
        </w:rPr>
        <w:t xml:space="preserve"> II </w:t>
      </w:r>
      <w:bookmarkEnd w:id="7"/>
      <w:bookmarkEnd w:id="8"/>
      <w:r w:rsidR="00440B11">
        <w:rPr>
          <w:b/>
        </w:rPr>
        <w:t xml:space="preserve">EIP </w:t>
      </w:r>
      <w:r w:rsidR="00AD3BEF">
        <w:rPr>
          <w:b/>
        </w:rPr>
        <w:t>S</w:t>
      </w:r>
      <w:r w:rsidRPr="000B0D04">
        <w:rPr>
          <w:b/>
        </w:rPr>
        <w:t>ystem Controller Software Requirements Specification</w:t>
      </w:r>
      <w:r>
        <w:rPr>
          <w:b/>
        </w:rPr>
        <w:t xml:space="preserve"> </w:t>
      </w:r>
      <w:r w:rsidRPr="00DB6B3C">
        <w:t>(</w:t>
      </w:r>
      <w:r w:rsidR="00440B11" w:rsidRPr="00DB6B3C">
        <w:t>1500</w:t>
      </w:r>
      <w:r w:rsidR="00E545CB">
        <w:t>0695</w:t>
      </w:r>
      <w:r w:rsidRPr="00DB6B3C">
        <w:t xml:space="preserve">) is a top-level requirements specification that is derived from the software functional requirements in the </w:t>
      </w:r>
      <w:r w:rsidR="00C967A1">
        <w:t>15008058</w:t>
      </w:r>
      <w:r w:rsidR="00B47F38" w:rsidRPr="00DB6B3C">
        <w:t>, and the</w:t>
      </w:r>
      <w:r w:rsidR="00B47F38" w:rsidRPr="00A309B4">
        <w:rPr>
          <w:b/>
        </w:rPr>
        <w:t xml:space="preserve"> </w:t>
      </w:r>
      <w:r w:rsidR="007D3750" w:rsidRPr="00A309B4">
        <w:rPr>
          <w:b/>
        </w:rPr>
        <w:t>DYONICS II EIP System Specification</w:t>
      </w:r>
      <w:r w:rsidR="007D3750" w:rsidRPr="00DB6B3C" w:rsidDel="007D3750">
        <w:t xml:space="preserve"> </w:t>
      </w:r>
      <w:r w:rsidR="007D3750">
        <w:t>(</w:t>
      </w:r>
      <w:r w:rsidR="00506D16">
        <w:t>15000694</w:t>
      </w:r>
      <w:r w:rsidR="007D3750">
        <w:t>)</w:t>
      </w:r>
      <w:r w:rsidR="00B47F38">
        <w:rPr>
          <w:b/>
        </w:rPr>
        <w:t xml:space="preserve">. </w:t>
      </w:r>
      <w:r w:rsidR="00B47F38" w:rsidRPr="00DB6B3C">
        <w:t xml:space="preserve">Lower level requirements documents for internal components and accessories on the DYONICS II system are derived from </w:t>
      </w:r>
      <w:r w:rsidR="00506D16">
        <w:t>15000695</w:t>
      </w:r>
      <w:r w:rsidR="00B47F38" w:rsidRPr="00DB6B3C">
        <w:t xml:space="preserve">, namely the </w:t>
      </w:r>
      <w:r w:rsidR="00440B11">
        <w:rPr>
          <w:b/>
        </w:rPr>
        <w:t xml:space="preserve">DYONICS II EIP </w:t>
      </w:r>
      <w:r w:rsidR="00B47F38" w:rsidRPr="00B47F38">
        <w:rPr>
          <w:b/>
        </w:rPr>
        <w:t>Motor Controller Software Requirements Specification</w:t>
      </w:r>
      <w:r w:rsidR="00B47F38">
        <w:t xml:space="preserve"> (</w:t>
      </w:r>
      <w:r w:rsidR="0094561A">
        <w:t>15000701</w:t>
      </w:r>
      <w:r w:rsidR="00B47F38">
        <w:t>)</w:t>
      </w:r>
      <w:r w:rsidR="007D3750">
        <w:t>, the</w:t>
      </w:r>
      <w:r w:rsidR="007D3750" w:rsidRPr="00A309B4">
        <w:rPr>
          <w:b/>
        </w:rPr>
        <w:t xml:space="preserve"> DYONICS II EIP Software Upgrade and Repair</w:t>
      </w:r>
      <w:r w:rsidR="007D3750">
        <w:t xml:space="preserve"> (150003</w:t>
      </w:r>
      <w:r w:rsidR="00727F03">
        <w:t>8</w:t>
      </w:r>
      <w:r w:rsidR="007D3750">
        <w:t>8),</w:t>
      </w:r>
      <w:r w:rsidR="00B47F38">
        <w:t xml:space="preserve"> </w:t>
      </w:r>
      <w:r w:rsidR="007D3750">
        <w:t xml:space="preserve">and </w:t>
      </w:r>
      <w:r w:rsidR="00B47F38">
        <w:t xml:space="preserve">the </w:t>
      </w:r>
      <w:r w:rsidR="006F4588" w:rsidRPr="00B47F38">
        <w:rPr>
          <w:b/>
        </w:rPr>
        <w:t>DYONICS</w:t>
      </w:r>
      <w:r w:rsidR="00B47F38" w:rsidRPr="00B47F38">
        <w:rPr>
          <w:b/>
        </w:rPr>
        <w:t xml:space="preserve"> II Footswitch Software Requirements Specification</w:t>
      </w:r>
      <w:r w:rsidR="00B47F38">
        <w:t xml:space="preserve"> (15000283).</w:t>
      </w:r>
    </w:p>
    <w:p w:rsidR="000B0D04" w:rsidRDefault="000B0D04" w:rsidP="0096142D"/>
    <w:p w:rsidR="00EC1536" w:rsidRDefault="00B47F38" w:rsidP="0096142D">
      <w:r>
        <w:t xml:space="preserve">Each requirements document then derives a corresponding Software Design Specification document. Thus there is the </w:t>
      </w:r>
      <w:r w:rsidR="00A93693">
        <w:rPr>
          <w:b/>
        </w:rPr>
        <w:t>DYONICS</w:t>
      </w:r>
      <w:r w:rsidR="00957A7B">
        <w:rPr>
          <w:b/>
        </w:rPr>
        <w:t xml:space="preserve"> II</w:t>
      </w:r>
      <w:r w:rsidR="00440B11">
        <w:rPr>
          <w:b/>
        </w:rPr>
        <w:t xml:space="preserve"> EIP </w:t>
      </w:r>
      <w:r w:rsidRPr="00C114CE">
        <w:rPr>
          <w:b/>
        </w:rPr>
        <w:t>System Controller Software Design Specification</w:t>
      </w:r>
      <w:r>
        <w:t xml:space="preserve"> (</w:t>
      </w:r>
      <w:r w:rsidR="00440B11">
        <w:t>1500</w:t>
      </w:r>
      <w:r w:rsidR="00E545CB">
        <w:t>0696</w:t>
      </w:r>
      <w:r>
        <w:t xml:space="preserve">) derived from </w:t>
      </w:r>
      <w:r w:rsidR="00440B11">
        <w:t>1500</w:t>
      </w:r>
      <w:r w:rsidR="00E545CB">
        <w:t>0695</w:t>
      </w:r>
      <w:r>
        <w:t xml:space="preserve">; the </w:t>
      </w:r>
      <w:r w:rsidR="00A93693">
        <w:rPr>
          <w:b/>
        </w:rPr>
        <w:t xml:space="preserve">DYONICS II </w:t>
      </w:r>
      <w:r w:rsidR="00440B11">
        <w:rPr>
          <w:b/>
        </w:rPr>
        <w:t xml:space="preserve">EIP </w:t>
      </w:r>
      <w:r w:rsidRPr="00C114CE">
        <w:rPr>
          <w:b/>
        </w:rPr>
        <w:t>Motor Controller Software Design Specification</w:t>
      </w:r>
      <w:r>
        <w:t xml:space="preserve"> (</w:t>
      </w:r>
      <w:r w:rsidR="0094561A">
        <w:t>15000702</w:t>
      </w:r>
      <w:r>
        <w:t xml:space="preserve">) derived from </w:t>
      </w:r>
      <w:r w:rsidR="0094561A">
        <w:t>15000701</w:t>
      </w:r>
      <w:r>
        <w:t xml:space="preserve">, and the </w:t>
      </w:r>
      <w:r w:rsidR="00A93693" w:rsidRPr="00C114CE">
        <w:rPr>
          <w:b/>
        </w:rPr>
        <w:t xml:space="preserve">DYONICS II </w:t>
      </w:r>
      <w:r w:rsidRPr="00C114CE">
        <w:rPr>
          <w:b/>
        </w:rPr>
        <w:t>Footswitch Software Design Specification</w:t>
      </w:r>
      <w:r>
        <w:t xml:space="preserve"> (15000284) derived from 15000283. </w:t>
      </w:r>
    </w:p>
    <w:p w:rsidR="00EC1536" w:rsidRDefault="00EC1536" w:rsidP="0096142D"/>
    <w:p w:rsidR="00B47F38" w:rsidRDefault="00B47F38" w:rsidP="0096142D">
      <w:r>
        <w:t xml:space="preserve">Design verification documents, comprised of unit tests, are derived from the corresponding SDS. Thus </w:t>
      </w:r>
      <w:r w:rsidR="00440B11">
        <w:t>1500</w:t>
      </w:r>
      <w:r w:rsidR="00E545CB">
        <w:t>0695</w:t>
      </w:r>
      <w:r w:rsidR="00440B11">
        <w:t xml:space="preserve"> </w:t>
      </w:r>
      <w:r>
        <w:t xml:space="preserve">derives the </w:t>
      </w:r>
      <w:r w:rsidR="00A93693">
        <w:rPr>
          <w:b/>
        </w:rPr>
        <w:t>DYONICS II</w:t>
      </w:r>
      <w:r w:rsidR="00440B11">
        <w:rPr>
          <w:b/>
        </w:rPr>
        <w:t xml:space="preserve"> EIP </w:t>
      </w:r>
      <w:r w:rsidRPr="00C114CE">
        <w:rPr>
          <w:b/>
        </w:rPr>
        <w:t>System Controller Software Design Verification</w:t>
      </w:r>
      <w:r>
        <w:t xml:space="preserve"> (</w:t>
      </w:r>
      <w:r w:rsidR="00440B11">
        <w:t>1500</w:t>
      </w:r>
      <w:r w:rsidR="00E545CB">
        <w:t>0697</w:t>
      </w:r>
      <w:r>
        <w:t xml:space="preserve">); </w:t>
      </w:r>
      <w:r w:rsidR="0094561A">
        <w:t>15000702</w:t>
      </w:r>
      <w:r>
        <w:t xml:space="preserve"> derives the </w:t>
      </w:r>
      <w:r w:rsidR="00A93693">
        <w:rPr>
          <w:b/>
        </w:rPr>
        <w:t xml:space="preserve">DYONICS II </w:t>
      </w:r>
      <w:r w:rsidR="00440B11">
        <w:rPr>
          <w:b/>
        </w:rPr>
        <w:t xml:space="preserve">EIP </w:t>
      </w:r>
      <w:r w:rsidRPr="00C114CE">
        <w:rPr>
          <w:b/>
        </w:rPr>
        <w:t>Motor Controller Design Verification</w:t>
      </w:r>
      <w:r>
        <w:t xml:space="preserve"> (</w:t>
      </w:r>
      <w:r w:rsidR="0094561A">
        <w:t>15000703</w:t>
      </w:r>
      <w:r>
        <w:t xml:space="preserve">); and 15000284 derives </w:t>
      </w:r>
      <w:r w:rsidR="00C114CE">
        <w:t xml:space="preserve">the </w:t>
      </w:r>
      <w:r w:rsidR="00A93693">
        <w:rPr>
          <w:b/>
        </w:rPr>
        <w:t xml:space="preserve">DYONICS II </w:t>
      </w:r>
      <w:r w:rsidRPr="00C114CE">
        <w:rPr>
          <w:b/>
        </w:rPr>
        <w:t>Footswitch Software Design Verification</w:t>
      </w:r>
      <w:r>
        <w:t xml:space="preserve"> (15000303).</w:t>
      </w:r>
    </w:p>
    <w:p w:rsidR="00B47F38" w:rsidRDefault="00484FCB" w:rsidP="0096142D">
      <w:r>
        <w:softHyphen/>
      </w:r>
      <w:r>
        <w:softHyphen/>
      </w:r>
    </w:p>
    <w:p w:rsidR="00EC1536" w:rsidRDefault="00B47F38" w:rsidP="0096142D">
      <w:r>
        <w:t xml:space="preserve">There are also several protocols used to communicate between either the components making up a DYONICS II </w:t>
      </w:r>
      <w:r w:rsidR="00440B11">
        <w:t xml:space="preserve">EIP </w:t>
      </w:r>
      <w:r>
        <w:t xml:space="preserve">System, or between the system and external devices / accessories. These protocols are all derived from </w:t>
      </w:r>
      <w:r w:rsidR="00EA12AC">
        <w:t>15000696;</w:t>
      </w:r>
      <w:r>
        <w:t xml:space="preserve"> they are the </w:t>
      </w:r>
      <w:r w:rsidRPr="00C114CE">
        <w:rPr>
          <w:b/>
        </w:rPr>
        <w:t xml:space="preserve">Shaver Pump Interface Protocol </w:t>
      </w:r>
      <w:r>
        <w:t xml:space="preserve">(15000285), the </w:t>
      </w:r>
      <w:r w:rsidR="006F4588" w:rsidRPr="00C114CE">
        <w:rPr>
          <w:b/>
        </w:rPr>
        <w:t xml:space="preserve">DYONICS II </w:t>
      </w:r>
      <w:r w:rsidRPr="00C114CE">
        <w:rPr>
          <w:b/>
        </w:rPr>
        <w:t>RS485 Accessory Protocol</w:t>
      </w:r>
      <w:r>
        <w:t xml:space="preserve"> (15000286), the </w:t>
      </w:r>
      <w:r w:rsidR="007D3750" w:rsidRPr="00A309B4">
        <w:rPr>
          <w:b/>
        </w:rPr>
        <w:t>DYONICS II INTELLIO Link Protocol</w:t>
      </w:r>
      <w:r>
        <w:t xml:space="preserve"> (</w:t>
      </w:r>
      <w:r w:rsidR="007D3750" w:rsidRPr="00C14158">
        <w:t>15007915</w:t>
      </w:r>
      <w:r>
        <w:t xml:space="preserve">), the </w:t>
      </w:r>
      <w:r w:rsidR="006F4588" w:rsidRPr="00C114CE">
        <w:rPr>
          <w:b/>
        </w:rPr>
        <w:t xml:space="preserve">DYONICS II </w:t>
      </w:r>
      <w:r w:rsidR="00C10653">
        <w:rPr>
          <w:b/>
        </w:rPr>
        <w:t>EIP Inter Controller</w:t>
      </w:r>
      <w:r w:rsidR="00C10653" w:rsidRPr="00C114CE">
        <w:rPr>
          <w:b/>
        </w:rPr>
        <w:t xml:space="preserve"> </w:t>
      </w:r>
      <w:r w:rsidRPr="00C114CE">
        <w:rPr>
          <w:b/>
        </w:rPr>
        <w:t>Protocol</w:t>
      </w:r>
      <w:r>
        <w:t xml:space="preserve"> (</w:t>
      </w:r>
      <w:r w:rsidR="00C10653">
        <w:t>15000721</w:t>
      </w:r>
      <w:r>
        <w:t>)</w:t>
      </w:r>
      <w:r w:rsidR="0079703D">
        <w:t xml:space="preserve">, and , and the </w:t>
      </w:r>
      <w:r w:rsidR="0079703D" w:rsidRPr="00BD19A6">
        <w:rPr>
          <w:b/>
        </w:rPr>
        <w:t>Reliant RS485 Protocol Specification</w:t>
      </w:r>
      <w:r w:rsidR="0079703D">
        <w:t xml:space="preserve"> (15008940)</w:t>
      </w:r>
      <w:r>
        <w:t xml:space="preserve">. </w:t>
      </w:r>
    </w:p>
    <w:p w:rsidR="00EC1536" w:rsidRDefault="00EC1536" w:rsidP="0096142D"/>
    <w:p w:rsidR="00B47F38" w:rsidRDefault="00B47F38" w:rsidP="0096142D">
      <w:r>
        <w:t>Each protocol also has its own verification document that tests</w:t>
      </w:r>
      <w:r w:rsidR="0085229A">
        <w:t xml:space="preserve"> its integration into the DYONICS II System; these are the </w:t>
      </w:r>
      <w:r w:rsidR="0085229A" w:rsidRPr="00C114CE">
        <w:rPr>
          <w:b/>
        </w:rPr>
        <w:t>Shaver Pump Interface Protocol Verification</w:t>
      </w:r>
      <w:r w:rsidR="0085229A">
        <w:t xml:space="preserve"> (</w:t>
      </w:r>
      <w:r w:rsidR="009274BF">
        <w:t>15000355</w:t>
      </w:r>
      <w:r w:rsidR="0085229A">
        <w:t xml:space="preserve">), the </w:t>
      </w:r>
      <w:r w:rsidR="00FB621E">
        <w:t xml:space="preserve">DYONICS II EIP </w:t>
      </w:r>
      <w:r w:rsidR="0085229A" w:rsidRPr="00C114CE">
        <w:rPr>
          <w:b/>
        </w:rPr>
        <w:t>RS485 Accessory Protocol Verification</w:t>
      </w:r>
      <w:r w:rsidR="0085229A">
        <w:t xml:space="preserve"> (</w:t>
      </w:r>
      <w:r w:rsidR="00FB621E">
        <w:t>15000704</w:t>
      </w:r>
      <w:r w:rsidR="0085229A">
        <w:t xml:space="preserve">), the </w:t>
      </w:r>
      <w:r w:rsidR="007D3750" w:rsidRPr="00A309B4">
        <w:rPr>
          <w:b/>
        </w:rPr>
        <w:t>DYONICS II INTELLIO Link Interface Protocol Verification</w:t>
      </w:r>
      <w:r w:rsidR="0085229A">
        <w:t xml:space="preserve"> (</w:t>
      </w:r>
      <w:r w:rsidR="007D3750" w:rsidRPr="00C14158">
        <w:t>15008643</w:t>
      </w:r>
      <w:r w:rsidR="0085229A">
        <w:t xml:space="preserve">), the </w:t>
      </w:r>
      <w:r w:rsidR="00C10653">
        <w:rPr>
          <w:b/>
        </w:rPr>
        <w:t xml:space="preserve">DYONICS II EIP Inter Controller </w:t>
      </w:r>
      <w:r w:rsidR="0085229A" w:rsidRPr="00C114CE">
        <w:rPr>
          <w:b/>
        </w:rPr>
        <w:t>Protocol Verification</w:t>
      </w:r>
      <w:r w:rsidR="0085229A">
        <w:t xml:space="preserve"> (</w:t>
      </w:r>
      <w:r w:rsidR="00C10653">
        <w:t>15000722</w:t>
      </w:r>
      <w:r w:rsidR="0085229A">
        <w:t>)</w:t>
      </w:r>
      <w:r w:rsidR="0079703D">
        <w:t xml:space="preserve">, and the </w:t>
      </w:r>
      <w:r w:rsidR="0079703D" w:rsidRPr="00A309B4">
        <w:rPr>
          <w:b/>
        </w:rPr>
        <w:t>Reliant RS485 Protocol Verification</w:t>
      </w:r>
      <w:r w:rsidR="0079703D">
        <w:t xml:space="preserve"> (15008986)</w:t>
      </w:r>
      <w:r w:rsidR="0085229A">
        <w:t>.</w:t>
      </w:r>
    </w:p>
    <w:p w:rsidR="0096142D" w:rsidRDefault="00840AC0" w:rsidP="0096142D">
      <w:r>
        <w:br w:type="page"/>
      </w:r>
      <w:r w:rsidR="0096142D">
        <w:lastRenderedPageBreak/>
        <w:t>The following diagram indicates the hierarchy of the applicable documents:</w:t>
      </w:r>
    </w:p>
    <w:p w:rsidR="0096142D" w:rsidRDefault="00B21643" w:rsidP="00A309B4">
      <w:r>
        <w:object w:dxaOrig="25020" w:dyaOrig="1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6pt;height:375.6pt" o:ole="">
            <v:imagedata r:id="rId8" o:title=""/>
          </v:shape>
          <o:OLEObject Type="Embed" ProgID="Visio.Drawing.11" ShapeID="_x0000_i1025" DrawAspect="Content" ObjectID="_1631540706" r:id="rId9"/>
        </w:object>
      </w:r>
    </w:p>
    <w:p w:rsidR="00BD050A" w:rsidRDefault="0096142D" w:rsidP="003F6FC6">
      <w:pPr>
        <w:pStyle w:val="Heading1"/>
        <w:rPr>
          <w:rFonts w:ascii="Smith&amp;NephewLF" w:hAnsi="Smith&amp;NephewLF"/>
        </w:rPr>
      </w:pPr>
      <w:bookmarkStart w:id="9" w:name="_Toc151461005"/>
      <w:r>
        <w:rPr>
          <w:rFonts w:ascii="Smith&amp;NephewLF" w:hAnsi="Smith&amp;NephewLF"/>
        </w:rPr>
        <w:lastRenderedPageBreak/>
        <w:t>Trace Matrix</w:t>
      </w:r>
      <w:bookmarkEnd w:id="9"/>
    </w:p>
    <w:p w:rsidR="001B3C1B" w:rsidRDefault="00F20B2C" w:rsidP="00BD050A">
      <w:r>
        <w:t xml:space="preserve">Top level user needs are defined in </w:t>
      </w:r>
      <w:r w:rsidR="0057628C">
        <w:t xml:space="preserve">the </w:t>
      </w:r>
      <w:r w:rsidR="0057628C" w:rsidRPr="007A7725">
        <w:t>D2 User Needs</w:t>
      </w:r>
      <w:r w:rsidR="0057628C">
        <w:t xml:space="preserve"> (</w:t>
      </w:r>
      <w:r w:rsidR="00C967A1">
        <w:t>15008058</w:t>
      </w:r>
      <w:r w:rsidR="0057628C">
        <w:t>)</w:t>
      </w:r>
      <w:r>
        <w:t>. These are then broken down in the “</w:t>
      </w:r>
      <w:r w:rsidR="003362B5">
        <w:t>Design Input Requirements</w:t>
      </w:r>
      <w:r>
        <w:t xml:space="preserve">” column in </w:t>
      </w:r>
      <w:r w:rsidR="00C967A1">
        <w:t>15008058</w:t>
      </w:r>
      <w:r>
        <w:t xml:space="preserve">, with each detailed need given a unique number. The </w:t>
      </w:r>
      <w:r w:rsidR="00723A8D">
        <w:t>“</w:t>
      </w:r>
      <w:r w:rsidR="0010195F">
        <w:t>Software Requirements Trace Matrix</w:t>
      </w:r>
      <w:r w:rsidR="00723A8D">
        <w:t>”</w:t>
      </w:r>
      <w:r w:rsidR="00691DE3">
        <w:t xml:space="preserve"> table</w:t>
      </w:r>
      <w:r w:rsidR="00723A8D">
        <w:t xml:space="preserve"> </w:t>
      </w:r>
      <w:r>
        <w:t xml:space="preserve">extracts the software-specific </w:t>
      </w:r>
      <w:r w:rsidR="007A7725">
        <w:t>“Design Input Requirements</w:t>
      </w:r>
      <w:r w:rsidR="00447719">
        <w:t>” from</w:t>
      </w:r>
      <w:r>
        <w:t xml:space="preserve"> that document, and </w:t>
      </w:r>
      <w:r w:rsidR="0010195F">
        <w:t>assigns numbers</w:t>
      </w:r>
      <w:r>
        <w:t xml:space="preserve"> starting from ‘1</w:t>
      </w:r>
      <w:r w:rsidR="0010195F">
        <w:t>.1</w:t>
      </w:r>
      <w:r>
        <w:t xml:space="preserve">’. </w:t>
      </w:r>
      <w:r w:rsidR="00FC48F7">
        <w:t xml:space="preserve">The various Software Requirements documents </w:t>
      </w:r>
      <w:r w:rsidR="00691DE3">
        <w:t>can then be traced to</w:t>
      </w:r>
      <w:r w:rsidR="00FC48F7">
        <w:t xml:space="preserve"> these detailed user needs.</w:t>
      </w:r>
    </w:p>
    <w:p w:rsidR="00FC48F7" w:rsidRDefault="00FC48F7" w:rsidP="00BD050A"/>
    <w:p w:rsidR="003838D8" w:rsidRDefault="00FC48F7" w:rsidP="00BD050A">
      <w:r>
        <w:t xml:space="preserve">Typically, an SRS has an overview section (#1), and </w:t>
      </w:r>
      <w:r w:rsidR="00691DE3">
        <w:t xml:space="preserve">specific </w:t>
      </w:r>
      <w:r>
        <w:t>numbered requirements</w:t>
      </w:r>
      <w:r w:rsidR="00691DE3">
        <w:t xml:space="preserve"> i</w:t>
      </w:r>
      <w:r>
        <w:t>n section 2.</w:t>
      </w:r>
      <w:r w:rsidR="00691DE3">
        <w:t xml:space="preserve"> Requirements might have sub-requirements to any depth.</w:t>
      </w:r>
      <w:r>
        <w:t xml:space="preserve"> A paragraph with the same number in the SDS document then expands on the </w:t>
      </w:r>
      <w:r w:rsidR="000035D5">
        <w:t>corresponding</w:t>
      </w:r>
      <w:r>
        <w:t xml:space="preserve"> paragraph in the SRS document. The SD</w:t>
      </w:r>
      <w:r w:rsidR="002E77BB">
        <w:t xml:space="preserve">V document for that module then has tests </w:t>
      </w:r>
      <w:r w:rsidR="000035D5">
        <w:t>for</w:t>
      </w:r>
      <w:r w:rsidR="002E77BB">
        <w:t xml:space="preserve"> each numbered SDS item. This makes it easy to trace down from an SRS to the SDV level.</w:t>
      </w:r>
      <w:r w:rsidR="003838D8">
        <w:t xml:space="preserve"> The following document chains are thus self-tracing and do not need a separate trace matrix:</w:t>
      </w:r>
    </w:p>
    <w:p w:rsidR="00691DE3" w:rsidRDefault="00506D16" w:rsidP="003838D8">
      <w:pPr>
        <w:ind w:left="720"/>
      </w:pPr>
      <w:r>
        <w:t>15000695</w:t>
      </w:r>
      <w:r w:rsidR="003838D8">
        <w:t xml:space="preserve"> </w:t>
      </w:r>
      <w:r w:rsidR="000972B2">
        <w:sym w:font="Wingdings 3" w:char="F022"/>
      </w:r>
      <w:r w:rsidR="003838D8">
        <w:t xml:space="preserve"> </w:t>
      </w:r>
      <w:r>
        <w:t>15000696</w:t>
      </w:r>
      <w:r w:rsidR="003838D8">
        <w:t xml:space="preserve"> </w:t>
      </w:r>
      <w:r w:rsidR="000972B2">
        <w:sym w:font="Wingdings 3" w:char="F022"/>
      </w:r>
      <w:r w:rsidR="003838D8">
        <w:t xml:space="preserve"> </w:t>
      </w:r>
      <w:r>
        <w:t>15000697</w:t>
      </w:r>
    </w:p>
    <w:p w:rsidR="00F266B7" w:rsidRDefault="00F266B7" w:rsidP="00F266B7">
      <w:pPr>
        <w:ind w:left="720"/>
      </w:pPr>
      <w:r>
        <w:t xml:space="preserve">                                          </w:t>
      </w:r>
      <w:r>
        <w:sym w:font="Wingdings 3" w:char="F039"/>
      </w:r>
      <w:r>
        <w:t xml:space="preserve"> 1500700</w:t>
      </w:r>
    </w:p>
    <w:p w:rsidR="003838D8" w:rsidRDefault="0094561A" w:rsidP="003838D8">
      <w:pPr>
        <w:ind w:left="720"/>
      </w:pPr>
      <w:r>
        <w:t>15000701</w:t>
      </w:r>
      <w:r w:rsidR="003838D8">
        <w:t xml:space="preserve"> </w:t>
      </w:r>
      <w:r w:rsidR="000972B2">
        <w:sym w:font="Wingdings 3" w:char="F022"/>
      </w:r>
      <w:r w:rsidR="003838D8">
        <w:t xml:space="preserve"> </w:t>
      </w:r>
      <w:r>
        <w:t>15000702</w:t>
      </w:r>
      <w:r w:rsidR="003838D8">
        <w:t xml:space="preserve"> </w:t>
      </w:r>
      <w:r w:rsidR="000972B2">
        <w:sym w:font="Wingdings 3" w:char="F022"/>
      </w:r>
      <w:r w:rsidR="003838D8">
        <w:t xml:space="preserve"> </w:t>
      </w:r>
      <w:r>
        <w:t>15000703</w:t>
      </w:r>
    </w:p>
    <w:p w:rsidR="0029185A" w:rsidRDefault="0029185A" w:rsidP="003838D8">
      <w:pPr>
        <w:ind w:left="720"/>
      </w:pPr>
      <w:r>
        <w:t xml:space="preserve">                 </w:t>
      </w:r>
      <w:r>
        <w:sym w:font="Wingdings 3" w:char="F039"/>
      </w:r>
      <w:r>
        <w:t xml:space="preserve">  55000388 </w:t>
      </w:r>
      <w:r>
        <w:sym w:font="Wingdings 3" w:char="F03D"/>
      </w:r>
    </w:p>
    <w:p w:rsidR="003838D8" w:rsidRDefault="003838D8" w:rsidP="003838D8">
      <w:pPr>
        <w:ind w:left="720"/>
      </w:pPr>
      <w:r>
        <w:t xml:space="preserve">15000283 </w:t>
      </w:r>
      <w:r w:rsidR="000972B2">
        <w:sym w:font="Wingdings 3" w:char="F022"/>
      </w:r>
      <w:r>
        <w:t xml:space="preserve"> 15000284 </w:t>
      </w:r>
      <w:r w:rsidR="000972B2">
        <w:sym w:font="Wingdings 3" w:char="F022"/>
      </w:r>
      <w:r w:rsidR="0094561A">
        <w:t>1</w:t>
      </w:r>
      <w:r>
        <w:t>5000303</w:t>
      </w:r>
    </w:p>
    <w:p w:rsidR="003838D8" w:rsidRDefault="003838D8" w:rsidP="003838D8">
      <w:pPr>
        <w:ind w:left="720"/>
      </w:pPr>
      <w:r>
        <w:t xml:space="preserve">15000285 </w:t>
      </w:r>
      <w:r w:rsidR="000972B2">
        <w:sym w:font="Wingdings 3" w:char="F022"/>
      </w:r>
      <w:r>
        <w:t xml:space="preserve"> </w:t>
      </w:r>
      <w:r w:rsidR="009274BF">
        <w:t>15000355</w:t>
      </w:r>
    </w:p>
    <w:p w:rsidR="003838D8" w:rsidRDefault="003838D8" w:rsidP="003838D8">
      <w:pPr>
        <w:ind w:left="720"/>
      </w:pPr>
      <w:r>
        <w:t xml:space="preserve">15000286 </w:t>
      </w:r>
      <w:r w:rsidR="000972B2">
        <w:sym w:font="Wingdings 3" w:char="F022"/>
      </w:r>
      <w:r>
        <w:t xml:space="preserve"> </w:t>
      </w:r>
      <w:r w:rsidR="00FB621E">
        <w:t>15000704</w:t>
      </w:r>
    </w:p>
    <w:p w:rsidR="003838D8" w:rsidRDefault="00C10653" w:rsidP="003838D8">
      <w:pPr>
        <w:ind w:left="720"/>
      </w:pPr>
      <w:r>
        <w:t xml:space="preserve">15000721 </w:t>
      </w:r>
      <w:r w:rsidR="000972B2">
        <w:sym w:font="Wingdings 3" w:char="F022"/>
      </w:r>
      <w:r w:rsidR="003838D8">
        <w:t xml:space="preserve"> </w:t>
      </w:r>
      <w:r>
        <w:t>15000722</w:t>
      </w:r>
    </w:p>
    <w:p w:rsidR="00F266B7" w:rsidRDefault="00F266B7" w:rsidP="00F266B7">
      <w:pPr>
        <w:ind w:left="720"/>
      </w:pPr>
      <w:r>
        <w:t xml:space="preserve">15000768 </w:t>
      </w:r>
      <w:r>
        <w:sym w:font="Wingdings 3" w:char="F022"/>
      </w:r>
      <w:r>
        <w:t xml:space="preserve"> 15008093</w:t>
      </w:r>
    </w:p>
    <w:p w:rsidR="00F266B7" w:rsidRDefault="00F266B7" w:rsidP="00F266B7">
      <w:pPr>
        <w:ind w:left="720"/>
      </w:pPr>
      <w:r w:rsidRPr="00727F03">
        <w:t>150079</w:t>
      </w:r>
      <w:r w:rsidR="00727F03">
        <w:t>1</w:t>
      </w:r>
      <w:r w:rsidRPr="00727F03">
        <w:t>5</w:t>
      </w:r>
      <w:r w:rsidRPr="00DD5784">
        <w:t xml:space="preserve"> </w:t>
      </w:r>
      <w:r w:rsidRPr="00DD5784">
        <w:sym w:font="Wingdings 3" w:char="F022"/>
      </w:r>
      <w:r w:rsidRPr="00DD5784">
        <w:t xml:space="preserve"> 15008643</w:t>
      </w:r>
    </w:p>
    <w:p w:rsidR="007949F2" w:rsidRDefault="00F266B7" w:rsidP="00F266B7">
      <w:pPr>
        <w:ind w:firstLine="720"/>
      </w:pPr>
      <w:r>
        <w:t xml:space="preserve">15008940 </w:t>
      </w:r>
      <w:r>
        <w:sym w:font="Wingdings 3" w:char="F022"/>
      </w:r>
      <w:r>
        <w:t xml:space="preserve"> 15008986</w:t>
      </w:r>
    </w:p>
    <w:p w:rsidR="00691DE3" w:rsidRDefault="00691DE3" w:rsidP="00F266B7"/>
    <w:p w:rsidR="00AE624C" w:rsidRDefault="00691DE3" w:rsidP="00BD050A">
      <w:r>
        <w:t xml:space="preserve">Each requirement can have a general (unnamed) paragraph (which can be empty), hierarchical numerically numbered sub-requirements, or specific alphabetic requirements. For example, </w:t>
      </w:r>
      <w:r w:rsidR="005F2F6E">
        <w:t xml:space="preserve">the </w:t>
      </w:r>
      <w:r w:rsidR="00A023BB">
        <w:t>SC</w:t>
      </w:r>
      <w:r w:rsidR="005F2F6E">
        <w:t xml:space="preserve"> SRS has requirement #</w:t>
      </w:r>
      <w:r>
        <w:t>2.2 (Controlling application)</w:t>
      </w:r>
      <w:r w:rsidR="005F2F6E">
        <w:t xml:space="preserve">, which </w:t>
      </w:r>
      <w:r>
        <w:t xml:space="preserve">has a general paragraph, sub-requirements numbered 2.2.1 through 2.2.6, and no alphabetic requirements. </w:t>
      </w:r>
      <w:r w:rsidR="005F2F6E">
        <w:t>Requirement 2.2.1, in turn, has an empty general paragraph, no sub-requirements, and alphabetic requirements numbered a through f.</w:t>
      </w:r>
      <w:r>
        <w:t xml:space="preserve"> </w:t>
      </w:r>
      <w:r w:rsidR="00AE624C">
        <w:t>In the trace m</w:t>
      </w:r>
      <w:r w:rsidR="005F2F6E">
        <w:t>atrix, when a reference is made to a requirement, specification or unit test, it includes any general, numeric and alphabetic requirements within it. For example, if a reference were made to</w:t>
      </w:r>
      <w:r w:rsidR="00AE624C">
        <w:t xml:space="preserve"> 2.2 in the </w:t>
      </w:r>
      <w:r w:rsidR="00A023BB">
        <w:t>SC</w:t>
      </w:r>
      <w:r w:rsidR="00AE624C">
        <w:t xml:space="preserve"> SRS, </w:t>
      </w:r>
      <w:r w:rsidR="005F2F6E">
        <w:t>it would encompass 2.2.1 a through 2.2.1 f).</w:t>
      </w:r>
    </w:p>
    <w:p w:rsidR="00A309FF" w:rsidRDefault="00A309FF" w:rsidP="00BD050A"/>
    <w:p w:rsidR="000035D5" w:rsidRDefault="000035D5" w:rsidP="000035D5">
      <w:r>
        <w:t>The meanings of the column headings in the trace matrix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10368"/>
      </w:tblGrid>
      <w:tr w:rsidR="00583DFD" w:rsidTr="004448A1">
        <w:trPr>
          <w:tblHeader/>
        </w:trPr>
        <w:tc>
          <w:tcPr>
            <w:tcW w:w="0" w:type="auto"/>
            <w:shd w:val="clear" w:color="auto" w:fill="auto"/>
          </w:tcPr>
          <w:p w:rsidR="000035D5" w:rsidRPr="004448A1" w:rsidRDefault="000035D5" w:rsidP="0060488A">
            <w:pPr>
              <w:rPr>
                <w:b/>
              </w:rPr>
            </w:pPr>
            <w:r w:rsidRPr="004448A1">
              <w:rPr>
                <w:b/>
              </w:rPr>
              <w:t>Column Heading</w:t>
            </w:r>
          </w:p>
        </w:tc>
        <w:tc>
          <w:tcPr>
            <w:tcW w:w="0" w:type="auto"/>
            <w:shd w:val="clear" w:color="auto" w:fill="auto"/>
          </w:tcPr>
          <w:p w:rsidR="000035D5" w:rsidRPr="004448A1" w:rsidRDefault="000035D5" w:rsidP="0060488A">
            <w:pPr>
              <w:rPr>
                <w:b/>
              </w:rPr>
            </w:pPr>
            <w:r w:rsidRPr="004448A1">
              <w:rPr>
                <w:b/>
              </w:rPr>
              <w:t>Meaning</w:t>
            </w:r>
          </w:p>
        </w:tc>
      </w:tr>
      <w:tr w:rsidR="00583DFD" w:rsidTr="004448A1">
        <w:tc>
          <w:tcPr>
            <w:tcW w:w="0" w:type="auto"/>
            <w:shd w:val="clear" w:color="auto" w:fill="auto"/>
          </w:tcPr>
          <w:p w:rsidR="000035D5" w:rsidRPr="00AC1254" w:rsidRDefault="00AA1DC9" w:rsidP="0060488A">
            <w:r>
              <w:t>DII</w:t>
            </w:r>
            <w:r w:rsidR="003362B5">
              <w:t xml:space="preserve"> Design Input Requirement</w:t>
            </w:r>
          </w:p>
        </w:tc>
        <w:tc>
          <w:tcPr>
            <w:tcW w:w="0" w:type="auto"/>
            <w:shd w:val="clear" w:color="auto" w:fill="auto"/>
          </w:tcPr>
          <w:p w:rsidR="000035D5" w:rsidRDefault="003362B5" w:rsidP="0060488A">
            <w:r>
              <w:t xml:space="preserve">The Design Input Requirement column from the “ User Needs and Design Inputs” table in the </w:t>
            </w:r>
            <w:r w:rsidR="006F4588">
              <w:t>DYONICS</w:t>
            </w:r>
            <w:r>
              <w:t xml:space="preserve"> II User Needs</w:t>
            </w:r>
          </w:p>
        </w:tc>
      </w:tr>
      <w:tr w:rsidR="006B678E" w:rsidTr="004448A1">
        <w:tc>
          <w:tcPr>
            <w:tcW w:w="2808" w:type="dxa"/>
            <w:shd w:val="clear" w:color="auto" w:fill="auto"/>
          </w:tcPr>
          <w:p w:rsidR="006B678E" w:rsidRDefault="007A7725" w:rsidP="0060488A">
            <w:r>
              <w:t xml:space="preserve">Software </w:t>
            </w:r>
            <w:r w:rsidR="006B678E">
              <w:t>Functional Requirement</w:t>
            </w:r>
            <w:r>
              <w:t xml:space="preserve"> Reference</w:t>
            </w:r>
          </w:p>
        </w:tc>
        <w:tc>
          <w:tcPr>
            <w:tcW w:w="10368" w:type="dxa"/>
            <w:shd w:val="clear" w:color="auto" w:fill="auto"/>
          </w:tcPr>
          <w:p w:rsidR="006B678E" w:rsidRDefault="003A75D4" w:rsidP="0060488A">
            <w:r>
              <w:t>T</w:t>
            </w:r>
            <w:r w:rsidR="006B678E">
              <w:t xml:space="preserve">he </w:t>
            </w:r>
            <w:r w:rsidR="007A7725">
              <w:t>Software Functional Requirement Reference number assigned to the Design Input Requirement.</w:t>
            </w:r>
          </w:p>
        </w:tc>
      </w:tr>
      <w:tr w:rsidR="00583DFD" w:rsidTr="004448A1">
        <w:tc>
          <w:tcPr>
            <w:tcW w:w="2808" w:type="dxa"/>
            <w:shd w:val="clear" w:color="auto" w:fill="auto"/>
          </w:tcPr>
          <w:p w:rsidR="000035D5" w:rsidRDefault="000035D5" w:rsidP="0060488A">
            <w:r>
              <w:t>SRS Reference</w:t>
            </w:r>
          </w:p>
        </w:tc>
        <w:tc>
          <w:tcPr>
            <w:tcW w:w="10368" w:type="dxa"/>
            <w:shd w:val="clear" w:color="auto" w:fill="auto"/>
          </w:tcPr>
          <w:p w:rsidR="000035D5" w:rsidRDefault="000035D5" w:rsidP="0060488A">
            <w:r>
              <w:t>The reference to a Requirements document paragraph that corresponds to a Detailed User Need</w:t>
            </w:r>
          </w:p>
        </w:tc>
      </w:tr>
      <w:tr w:rsidR="00583DFD" w:rsidTr="004448A1">
        <w:tc>
          <w:tcPr>
            <w:tcW w:w="2808" w:type="dxa"/>
            <w:shd w:val="clear" w:color="auto" w:fill="auto"/>
          </w:tcPr>
          <w:p w:rsidR="000035D5" w:rsidRDefault="000035D5" w:rsidP="0060488A">
            <w:r>
              <w:lastRenderedPageBreak/>
              <w:t>SDS Reference</w:t>
            </w:r>
          </w:p>
        </w:tc>
        <w:tc>
          <w:tcPr>
            <w:tcW w:w="10368" w:type="dxa"/>
            <w:shd w:val="clear" w:color="auto" w:fill="auto"/>
          </w:tcPr>
          <w:p w:rsidR="000035D5" w:rsidRDefault="000035D5" w:rsidP="0060488A">
            <w:r>
              <w:t>The reference to a Specifications document paragraph that corresponds to a Requirement</w:t>
            </w:r>
          </w:p>
        </w:tc>
      </w:tr>
      <w:tr w:rsidR="00583DFD" w:rsidTr="004448A1">
        <w:tc>
          <w:tcPr>
            <w:tcW w:w="2808" w:type="dxa"/>
            <w:shd w:val="clear" w:color="auto" w:fill="auto"/>
          </w:tcPr>
          <w:p w:rsidR="000035D5" w:rsidRDefault="000035D5" w:rsidP="0060488A">
            <w:r>
              <w:t>SDV Reference</w:t>
            </w:r>
          </w:p>
        </w:tc>
        <w:tc>
          <w:tcPr>
            <w:tcW w:w="10368" w:type="dxa"/>
            <w:shd w:val="clear" w:color="auto" w:fill="auto"/>
          </w:tcPr>
          <w:p w:rsidR="000035D5" w:rsidRDefault="000035D5" w:rsidP="0060488A">
            <w:r>
              <w:t xml:space="preserve">The reference to a </w:t>
            </w:r>
            <w:r w:rsidR="001D4577">
              <w:t>Design Verification</w:t>
            </w:r>
            <w:r>
              <w:t xml:space="preserve"> document paragraph that corresponds to a Specification</w:t>
            </w:r>
          </w:p>
        </w:tc>
      </w:tr>
    </w:tbl>
    <w:p w:rsidR="00FA7FA0" w:rsidRDefault="00FA7FA0" w:rsidP="000035D5"/>
    <w:p w:rsidR="007A7725" w:rsidRDefault="00AE624C" w:rsidP="00BD050A">
      <w:r>
        <w:t>The trace matrix is shown below:</w:t>
      </w:r>
    </w:p>
    <w:p w:rsidR="007A7725" w:rsidRPr="00721EB8" w:rsidRDefault="0010195F" w:rsidP="00721EB8">
      <w:pPr>
        <w:jc w:val="center"/>
        <w:rPr>
          <w:b/>
          <w:bCs/>
          <w:sz w:val="28"/>
          <w:szCs w:val="28"/>
        </w:rPr>
      </w:pPr>
      <w:r>
        <w:rPr>
          <w:b/>
          <w:bCs/>
          <w:sz w:val="28"/>
          <w:szCs w:val="28"/>
        </w:rPr>
        <w:t>Software Requirements Trace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1440"/>
        <w:gridCol w:w="1980"/>
        <w:gridCol w:w="2700"/>
        <w:gridCol w:w="2430"/>
      </w:tblGrid>
      <w:tr w:rsidR="00C46582" w:rsidTr="00A309B4">
        <w:trPr>
          <w:tblHeader/>
        </w:trPr>
        <w:tc>
          <w:tcPr>
            <w:tcW w:w="4608" w:type="dxa"/>
            <w:tcBorders>
              <w:right w:val="single" w:sz="36" w:space="0" w:color="auto"/>
            </w:tcBorders>
          </w:tcPr>
          <w:p w:rsidR="00780B20" w:rsidRDefault="0029185A" w:rsidP="00267EAC">
            <w:pPr>
              <w:jc w:val="center"/>
              <w:rPr>
                <w:b/>
                <w:snapToGrid w:val="0"/>
              </w:rPr>
            </w:pPr>
            <w:r>
              <w:rPr>
                <w:b/>
                <w:snapToGrid w:val="0"/>
              </w:rPr>
              <w:t>Design Input / Performance Expectation - Software</w:t>
            </w:r>
          </w:p>
        </w:tc>
        <w:tc>
          <w:tcPr>
            <w:tcW w:w="1440" w:type="dxa"/>
            <w:tcBorders>
              <w:right w:val="single" w:sz="36" w:space="0" w:color="auto"/>
            </w:tcBorders>
          </w:tcPr>
          <w:p w:rsidR="00780B20" w:rsidRDefault="0029185A" w:rsidP="00267EAC">
            <w:pPr>
              <w:jc w:val="center"/>
              <w:rPr>
                <w:b/>
                <w:snapToGrid w:val="0"/>
              </w:rPr>
            </w:pPr>
            <w:r>
              <w:rPr>
                <w:b/>
                <w:snapToGrid w:val="0"/>
              </w:rPr>
              <w:t>Design Input ID</w:t>
            </w:r>
          </w:p>
        </w:tc>
        <w:tc>
          <w:tcPr>
            <w:tcW w:w="1980" w:type="dxa"/>
            <w:tcBorders>
              <w:left w:val="single" w:sz="36" w:space="0" w:color="auto"/>
            </w:tcBorders>
          </w:tcPr>
          <w:p w:rsidR="00780B20" w:rsidRPr="0096142D" w:rsidRDefault="00780B20" w:rsidP="00267EAC">
            <w:pPr>
              <w:jc w:val="center"/>
              <w:rPr>
                <w:b/>
                <w:snapToGrid w:val="0"/>
              </w:rPr>
            </w:pPr>
            <w:r>
              <w:rPr>
                <w:b/>
                <w:snapToGrid w:val="0"/>
              </w:rPr>
              <w:t>SRS</w:t>
            </w:r>
            <w:r w:rsidRPr="0096142D">
              <w:rPr>
                <w:b/>
                <w:snapToGrid w:val="0"/>
              </w:rPr>
              <w:t xml:space="preserve"> </w:t>
            </w:r>
            <w:r>
              <w:rPr>
                <w:b/>
                <w:snapToGrid w:val="0"/>
              </w:rPr>
              <w:t>Reference</w:t>
            </w:r>
          </w:p>
        </w:tc>
        <w:tc>
          <w:tcPr>
            <w:tcW w:w="2700" w:type="dxa"/>
          </w:tcPr>
          <w:p w:rsidR="00780B20" w:rsidRPr="0096142D" w:rsidRDefault="00780B20" w:rsidP="00267EAC">
            <w:pPr>
              <w:jc w:val="center"/>
              <w:rPr>
                <w:b/>
                <w:snapToGrid w:val="0"/>
              </w:rPr>
            </w:pPr>
            <w:r>
              <w:rPr>
                <w:b/>
                <w:snapToGrid w:val="0"/>
              </w:rPr>
              <w:t>SDS Reference</w:t>
            </w:r>
          </w:p>
        </w:tc>
        <w:tc>
          <w:tcPr>
            <w:tcW w:w="2430" w:type="dxa"/>
          </w:tcPr>
          <w:p w:rsidR="00780B20" w:rsidRPr="0096142D" w:rsidRDefault="00780B20" w:rsidP="00267EAC">
            <w:pPr>
              <w:jc w:val="center"/>
              <w:rPr>
                <w:b/>
                <w:snapToGrid w:val="0"/>
              </w:rPr>
            </w:pPr>
            <w:r>
              <w:rPr>
                <w:b/>
                <w:snapToGrid w:val="0"/>
              </w:rPr>
              <w:t>SDV Reference</w:t>
            </w:r>
          </w:p>
        </w:tc>
      </w:tr>
      <w:tr w:rsidR="00C46582" w:rsidTr="00A309B4">
        <w:trPr>
          <w:trHeight w:val="485"/>
        </w:trPr>
        <w:tc>
          <w:tcPr>
            <w:tcW w:w="4608" w:type="dxa"/>
            <w:tcBorders>
              <w:bottom w:val="single" w:sz="4" w:space="0" w:color="auto"/>
              <w:right w:val="single" w:sz="36" w:space="0" w:color="auto"/>
            </w:tcBorders>
          </w:tcPr>
          <w:p w:rsidR="00780B20" w:rsidRDefault="00780B20" w:rsidP="00BA6482">
            <w:pPr>
              <w:ind w:hanging="12"/>
              <w:rPr>
                <w:snapToGrid w:val="0"/>
              </w:rPr>
            </w:pPr>
            <w:r>
              <w:rPr>
                <w:snapToGrid w:val="0"/>
              </w:rPr>
              <w:t>When a detectable error occurs, a single line message is displayed with black text on a yellow background describing the error. Pressing the highlighted line will pop up a full screen detailed description of the error with a button present to return to normal display mode.</w:t>
            </w:r>
          </w:p>
        </w:tc>
        <w:tc>
          <w:tcPr>
            <w:tcW w:w="1440" w:type="dxa"/>
            <w:tcBorders>
              <w:bottom w:val="single" w:sz="4" w:space="0" w:color="auto"/>
              <w:right w:val="single" w:sz="36" w:space="0" w:color="auto"/>
            </w:tcBorders>
          </w:tcPr>
          <w:p w:rsidR="00780B20" w:rsidRDefault="00976929" w:rsidP="00267EAC">
            <w:pPr>
              <w:jc w:val="center"/>
              <w:rPr>
                <w:snapToGrid w:val="0"/>
              </w:rPr>
            </w:pPr>
            <w:r>
              <w:rPr>
                <w:snapToGrid w:val="0"/>
              </w:rPr>
              <w:t xml:space="preserve">DI </w:t>
            </w:r>
            <w:r w:rsidR="00697B16">
              <w:rPr>
                <w:snapToGrid w:val="0"/>
              </w:rPr>
              <w:t>9.1.4</w:t>
            </w:r>
          </w:p>
        </w:tc>
        <w:tc>
          <w:tcPr>
            <w:tcW w:w="1980" w:type="dxa"/>
            <w:tcBorders>
              <w:left w:val="single" w:sz="36" w:space="0" w:color="auto"/>
              <w:bottom w:val="single" w:sz="4" w:space="0" w:color="auto"/>
            </w:tcBorders>
          </w:tcPr>
          <w:p w:rsidR="00780B20" w:rsidRDefault="00A023BB" w:rsidP="00111E62">
            <w:pPr>
              <w:rPr>
                <w:snapToGrid w:val="0"/>
              </w:rPr>
            </w:pPr>
            <w:r>
              <w:rPr>
                <w:snapToGrid w:val="0"/>
              </w:rPr>
              <w:t>SC</w:t>
            </w:r>
            <w:r w:rsidR="00780B20">
              <w:rPr>
                <w:snapToGrid w:val="0"/>
              </w:rPr>
              <w:t xml:space="preserve"> 2.1.4</w:t>
            </w:r>
          </w:p>
          <w:p w:rsidR="00780B20" w:rsidRDefault="00A023BB" w:rsidP="00111E62">
            <w:pPr>
              <w:rPr>
                <w:snapToGrid w:val="0"/>
              </w:rPr>
            </w:pPr>
            <w:r>
              <w:rPr>
                <w:snapToGrid w:val="0"/>
              </w:rPr>
              <w:t>SC</w:t>
            </w:r>
            <w:r w:rsidR="00780B20">
              <w:rPr>
                <w:snapToGrid w:val="0"/>
              </w:rPr>
              <w:t xml:space="preserve"> 2.1.5</w:t>
            </w:r>
          </w:p>
          <w:p w:rsidR="00780B20" w:rsidRDefault="00A023BB" w:rsidP="00111E62">
            <w:pPr>
              <w:rPr>
                <w:snapToGrid w:val="0"/>
              </w:rPr>
            </w:pPr>
            <w:r>
              <w:rPr>
                <w:snapToGrid w:val="0"/>
              </w:rPr>
              <w:t>SC</w:t>
            </w:r>
            <w:r w:rsidR="00780B20">
              <w:rPr>
                <w:snapToGrid w:val="0"/>
              </w:rPr>
              <w:t xml:space="preserve"> 2.2 (general)</w:t>
            </w:r>
          </w:p>
          <w:p w:rsidR="00780B20" w:rsidRDefault="00A023BB" w:rsidP="00111E62">
            <w:pPr>
              <w:rPr>
                <w:snapToGrid w:val="0"/>
              </w:rPr>
            </w:pPr>
            <w:r>
              <w:rPr>
                <w:snapToGrid w:val="0"/>
              </w:rPr>
              <w:t>SC</w:t>
            </w:r>
            <w:r w:rsidR="00780B20">
              <w:rPr>
                <w:snapToGrid w:val="0"/>
              </w:rPr>
              <w:t xml:space="preserve"> 2.2.4.5</w:t>
            </w:r>
          </w:p>
        </w:tc>
        <w:tc>
          <w:tcPr>
            <w:tcW w:w="2700" w:type="dxa"/>
            <w:tcBorders>
              <w:bottom w:val="single" w:sz="4" w:space="0" w:color="auto"/>
            </w:tcBorders>
          </w:tcPr>
          <w:p w:rsidR="00780B20" w:rsidRDefault="00A023BB" w:rsidP="00111E62">
            <w:pPr>
              <w:rPr>
                <w:snapToGrid w:val="0"/>
              </w:rPr>
            </w:pPr>
            <w:r>
              <w:rPr>
                <w:snapToGrid w:val="0"/>
              </w:rPr>
              <w:t>SC</w:t>
            </w:r>
            <w:r w:rsidR="00780B20">
              <w:rPr>
                <w:snapToGrid w:val="0"/>
              </w:rPr>
              <w:t xml:space="preserve"> 2.1.4</w:t>
            </w:r>
          </w:p>
          <w:p w:rsidR="00780B20" w:rsidRDefault="00A023BB" w:rsidP="00111E62">
            <w:pPr>
              <w:rPr>
                <w:snapToGrid w:val="0"/>
              </w:rPr>
            </w:pPr>
            <w:r>
              <w:rPr>
                <w:snapToGrid w:val="0"/>
              </w:rPr>
              <w:t>SC</w:t>
            </w:r>
            <w:r w:rsidR="00780B20">
              <w:rPr>
                <w:snapToGrid w:val="0"/>
              </w:rPr>
              <w:t xml:space="preserve"> 2.1.5</w:t>
            </w:r>
          </w:p>
          <w:p w:rsidR="00780B20" w:rsidRDefault="00A023BB" w:rsidP="00111E62">
            <w:pPr>
              <w:rPr>
                <w:snapToGrid w:val="0"/>
              </w:rPr>
            </w:pPr>
            <w:r>
              <w:rPr>
                <w:snapToGrid w:val="0"/>
              </w:rPr>
              <w:t>SC</w:t>
            </w:r>
            <w:r w:rsidR="00780B20">
              <w:rPr>
                <w:snapToGrid w:val="0"/>
              </w:rPr>
              <w:t xml:space="preserve"> 2.2 (general)</w:t>
            </w:r>
          </w:p>
          <w:p w:rsidR="00780B20" w:rsidRDefault="00A023BB" w:rsidP="00111E62">
            <w:pPr>
              <w:rPr>
                <w:snapToGrid w:val="0"/>
              </w:rPr>
            </w:pPr>
            <w:r>
              <w:rPr>
                <w:snapToGrid w:val="0"/>
              </w:rPr>
              <w:t>SC</w:t>
            </w:r>
            <w:r w:rsidR="00780B20">
              <w:rPr>
                <w:snapToGrid w:val="0"/>
              </w:rPr>
              <w:t xml:space="preserve"> 2.2.4.5</w:t>
            </w:r>
          </w:p>
        </w:tc>
        <w:tc>
          <w:tcPr>
            <w:tcW w:w="2430" w:type="dxa"/>
            <w:tcBorders>
              <w:bottom w:val="single" w:sz="4" w:space="0" w:color="auto"/>
            </w:tcBorders>
          </w:tcPr>
          <w:p w:rsidR="00780B20" w:rsidRDefault="00A023BB" w:rsidP="00111E62">
            <w:pPr>
              <w:rPr>
                <w:snapToGrid w:val="0"/>
              </w:rPr>
            </w:pPr>
            <w:r>
              <w:rPr>
                <w:snapToGrid w:val="0"/>
              </w:rPr>
              <w:t>SC</w:t>
            </w:r>
            <w:r w:rsidR="00780B20">
              <w:rPr>
                <w:snapToGrid w:val="0"/>
              </w:rPr>
              <w:t xml:space="preserve"> 2.1.4</w:t>
            </w:r>
          </w:p>
          <w:p w:rsidR="00780B20" w:rsidRDefault="00A023BB" w:rsidP="00111E62">
            <w:pPr>
              <w:rPr>
                <w:snapToGrid w:val="0"/>
              </w:rPr>
            </w:pPr>
            <w:r>
              <w:rPr>
                <w:snapToGrid w:val="0"/>
              </w:rPr>
              <w:t>SC</w:t>
            </w:r>
            <w:r w:rsidR="00780B20">
              <w:rPr>
                <w:snapToGrid w:val="0"/>
              </w:rPr>
              <w:t xml:space="preserve"> 2.1.5</w:t>
            </w:r>
          </w:p>
          <w:p w:rsidR="00780B20" w:rsidRDefault="00A023BB" w:rsidP="00111E62">
            <w:pPr>
              <w:rPr>
                <w:snapToGrid w:val="0"/>
              </w:rPr>
            </w:pPr>
            <w:r>
              <w:rPr>
                <w:snapToGrid w:val="0"/>
              </w:rPr>
              <w:t>SC</w:t>
            </w:r>
            <w:r w:rsidR="00780B20">
              <w:rPr>
                <w:snapToGrid w:val="0"/>
              </w:rPr>
              <w:t xml:space="preserve"> 2.2 (general)</w:t>
            </w:r>
          </w:p>
          <w:p w:rsidR="00780B20" w:rsidRDefault="00A023BB" w:rsidP="00111E62">
            <w:pPr>
              <w:rPr>
                <w:snapToGrid w:val="0"/>
              </w:rPr>
            </w:pPr>
            <w:r>
              <w:rPr>
                <w:snapToGrid w:val="0"/>
              </w:rPr>
              <w:t>SC</w:t>
            </w:r>
            <w:r w:rsidR="00780B20">
              <w:rPr>
                <w:snapToGrid w:val="0"/>
              </w:rPr>
              <w:t xml:space="preserve"> 2.2.4.5 (including subsections a-h)</w:t>
            </w:r>
          </w:p>
        </w:tc>
      </w:tr>
      <w:tr w:rsidR="00C46582" w:rsidTr="00A309B4">
        <w:trPr>
          <w:trHeight w:val="260"/>
        </w:trPr>
        <w:tc>
          <w:tcPr>
            <w:tcW w:w="4608" w:type="dxa"/>
            <w:tcBorders>
              <w:right w:val="single" w:sz="36" w:space="0" w:color="auto"/>
            </w:tcBorders>
          </w:tcPr>
          <w:p w:rsidR="00780B20" w:rsidRDefault="00780B20" w:rsidP="0060488A">
            <w:pPr>
              <w:ind w:hanging="12"/>
              <w:rPr>
                <w:snapToGrid w:val="0"/>
              </w:rPr>
            </w:pPr>
            <w:r>
              <w:rPr>
                <w:snapToGrid w:val="0"/>
              </w:rPr>
              <w:t xml:space="preserve">When a handpiece is connected, it comes up in a default state or the last custom state and can be used without adjustments. </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697B16" w:rsidRPr="00697B16">
              <w:rPr>
                <w:snapToGrid w:val="0"/>
              </w:rPr>
              <w:t>9.2.1</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2.2.5.2</w:t>
            </w:r>
          </w:p>
        </w:tc>
        <w:tc>
          <w:tcPr>
            <w:tcW w:w="2700" w:type="dxa"/>
          </w:tcPr>
          <w:p w:rsidR="00780B20" w:rsidRDefault="00A023BB" w:rsidP="00111E62">
            <w:pPr>
              <w:rPr>
                <w:snapToGrid w:val="0"/>
              </w:rPr>
            </w:pPr>
            <w:r>
              <w:rPr>
                <w:snapToGrid w:val="0"/>
              </w:rPr>
              <w:t>SC</w:t>
            </w:r>
            <w:r w:rsidR="00780B20">
              <w:rPr>
                <w:snapToGrid w:val="0"/>
              </w:rPr>
              <w:t xml:space="preserve"> 2.2.5.2</w:t>
            </w:r>
          </w:p>
        </w:tc>
        <w:tc>
          <w:tcPr>
            <w:tcW w:w="2430" w:type="dxa"/>
          </w:tcPr>
          <w:p w:rsidR="00780B20" w:rsidRDefault="00780B20" w:rsidP="00111E62">
            <w:pPr>
              <w:rPr>
                <w:snapToGrid w:val="0"/>
              </w:rPr>
            </w:pPr>
            <w:r>
              <w:rPr>
                <w:snapToGrid w:val="0"/>
              </w:rPr>
              <w:t>2.2.5.2 a-g</w:t>
            </w:r>
          </w:p>
        </w:tc>
      </w:tr>
      <w:tr w:rsidR="00C46582" w:rsidTr="00A309B4">
        <w:trPr>
          <w:trHeight w:val="485"/>
        </w:trPr>
        <w:tc>
          <w:tcPr>
            <w:tcW w:w="4608" w:type="dxa"/>
            <w:tcBorders>
              <w:right w:val="single" w:sz="36" w:space="0" w:color="auto"/>
            </w:tcBorders>
          </w:tcPr>
          <w:p w:rsidR="00780B20" w:rsidRDefault="00780B20" w:rsidP="0060488A">
            <w:pPr>
              <w:ind w:hanging="12"/>
              <w:rPr>
                <w:snapToGrid w:val="0"/>
              </w:rPr>
            </w:pPr>
            <w:r>
              <w:rPr>
                <w:snapToGrid w:val="0"/>
              </w:rPr>
              <w:t>Display for MDU will indicate forward, reverse, oscillate or window lock mode of operation for both ports.</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697B16" w:rsidRPr="00697B16">
              <w:rPr>
                <w:snapToGrid w:val="0"/>
              </w:rPr>
              <w:t>9.2.2</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p w:rsidR="00780B20" w:rsidRDefault="00A023BB" w:rsidP="00111E62">
            <w:pPr>
              <w:rPr>
                <w:snapToGrid w:val="0"/>
              </w:rPr>
            </w:pPr>
            <w:r>
              <w:rPr>
                <w:snapToGrid w:val="0"/>
              </w:rPr>
              <w:t>SC</w:t>
            </w:r>
            <w:r w:rsidR="00780B20">
              <w:rPr>
                <w:snapToGrid w:val="0"/>
              </w:rPr>
              <w:t xml:space="preserve"> 2.2.4.1 a</w:t>
            </w:r>
          </w:p>
          <w:p w:rsidR="00780B20" w:rsidRDefault="00A023BB" w:rsidP="00111E62">
            <w:pPr>
              <w:rPr>
                <w:snapToGrid w:val="0"/>
              </w:rPr>
            </w:pPr>
            <w:r>
              <w:rPr>
                <w:snapToGrid w:val="0"/>
              </w:rPr>
              <w:t>SC</w:t>
            </w:r>
            <w:r w:rsidR="00780B20">
              <w:rPr>
                <w:snapToGrid w:val="0"/>
              </w:rPr>
              <w:t xml:space="preserve"> 2.2.4.1 d</w:t>
            </w:r>
          </w:p>
        </w:tc>
        <w:tc>
          <w:tcPr>
            <w:tcW w:w="2700" w:type="dxa"/>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p w:rsidR="00780B20" w:rsidRDefault="00A023BB" w:rsidP="00111E62">
            <w:pPr>
              <w:rPr>
                <w:snapToGrid w:val="0"/>
              </w:rPr>
            </w:pPr>
            <w:r>
              <w:rPr>
                <w:snapToGrid w:val="0"/>
              </w:rPr>
              <w:t>SC</w:t>
            </w:r>
            <w:r w:rsidR="00780B20">
              <w:rPr>
                <w:snapToGrid w:val="0"/>
              </w:rPr>
              <w:t xml:space="preserve"> 2.2.4.1 a</w:t>
            </w:r>
          </w:p>
          <w:p w:rsidR="00780B20" w:rsidRDefault="00A023BB" w:rsidP="00111E62">
            <w:pPr>
              <w:rPr>
                <w:snapToGrid w:val="0"/>
              </w:rPr>
            </w:pPr>
            <w:r>
              <w:rPr>
                <w:snapToGrid w:val="0"/>
              </w:rPr>
              <w:t>SC</w:t>
            </w:r>
            <w:r w:rsidR="00780B20">
              <w:rPr>
                <w:snapToGrid w:val="0"/>
              </w:rPr>
              <w:t xml:space="preserve"> 2.2.4.1 d</w:t>
            </w:r>
          </w:p>
        </w:tc>
        <w:tc>
          <w:tcPr>
            <w:tcW w:w="2430" w:type="dxa"/>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p w:rsidR="00780B20" w:rsidRDefault="00A023BB" w:rsidP="00111E62">
            <w:pPr>
              <w:rPr>
                <w:snapToGrid w:val="0"/>
              </w:rPr>
            </w:pPr>
            <w:r>
              <w:rPr>
                <w:snapToGrid w:val="0"/>
              </w:rPr>
              <w:t>SC</w:t>
            </w:r>
            <w:r w:rsidR="00780B20">
              <w:rPr>
                <w:snapToGrid w:val="0"/>
              </w:rPr>
              <w:t xml:space="preserve"> 2.2.4.1 a</w:t>
            </w:r>
          </w:p>
          <w:p w:rsidR="00780B20" w:rsidRDefault="00A023BB" w:rsidP="00111E62">
            <w:pPr>
              <w:rPr>
                <w:snapToGrid w:val="0"/>
              </w:rPr>
            </w:pPr>
            <w:r>
              <w:rPr>
                <w:snapToGrid w:val="0"/>
              </w:rPr>
              <w:t>SC</w:t>
            </w:r>
            <w:r w:rsidR="00780B20">
              <w:rPr>
                <w:snapToGrid w:val="0"/>
              </w:rPr>
              <w:t xml:space="preserve"> 2.2.4.1 d</w:t>
            </w:r>
          </w:p>
        </w:tc>
      </w:tr>
      <w:tr w:rsidR="00C46582" w:rsidTr="00A309B4">
        <w:trPr>
          <w:trHeight w:val="485"/>
        </w:trPr>
        <w:tc>
          <w:tcPr>
            <w:tcW w:w="4608" w:type="dxa"/>
            <w:tcBorders>
              <w:right w:val="single" w:sz="36" w:space="0" w:color="auto"/>
            </w:tcBorders>
          </w:tcPr>
          <w:p w:rsidR="00780B20" w:rsidRDefault="00780B20" w:rsidP="00BA6482">
            <w:pPr>
              <w:ind w:hanging="12"/>
              <w:rPr>
                <w:snapToGrid w:val="0"/>
              </w:rPr>
            </w:pPr>
            <w:r>
              <w:rPr>
                <w:snapToGrid w:val="0"/>
              </w:rPr>
              <w:t>Display for Drill will indicate forward, reverse mode of operation for both ports.</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F44DB5" w:rsidRPr="00F44DB5">
              <w:rPr>
                <w:snapToGrid w:val="0"/>
              </w:rPr>
              <w:t>9.2.3</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p w:rsidR="00780B20" w:rsidRDefault="00A023BB" w:rsidP="00111E62">
            <w:pPr>
              <w:rPr>
                <w:snapToGrid w:val="0"/>
              </w:rPr>
            </w:pPr>
            <w:r>
              <w:rPr>
                <w:snapToGrid w:val="0"/>
              </w:rPr>
              <w:t>SC</w:t>
            </w:r>
            <w:r w:rsidR="00780B20">
              <w:rPr>
                <w:snapToGrid w:val="0"/>
              </w:rPr>
              <w:t xml:space="preserve"> 2.2.4.2 a</w:t>
            </w:r>
          </w:p>
          <w:p w:rsidR="00780B20" w:rsidRDefault="00A023BB" w:rsidP="00111E62">
            <w:pPr>
              <w:rPr>
                <w:snapToGrid w:val="0"/>
              </w:rPr>
            </w:pPr>
            <w:r>
              <w:rPr>
                <w:snapToGrid w:val="0"/>
              </w:rPr>
              <w:t>SC</w:t>
            </w:r>
            <w:r w:rsidR="00780B20">
              <w:rPr>
                <w:snapToGrid w:val="0"/>
              </w:rPr>
              <w:t xml:space="preserve"> 2.2.4.2 b</w:t>
            </w:r>
          </w:p>
        </w:tc>
        <w:tc>
          <w:tcPr>
            <w:tcW w:w="2700" w:type="dxa"/>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p w:rsidR="00780B20" w:rsidRDefault="00A023BB" w:rsidP="00111E62">
            <w:pPr>
              <w:rPr>
                <w:snapToGrid w:val="0"/>
              </w:rPr>
            </w:pPr>
            <w:r>
              <w:rPr>
                <w:snapToGrid w:val="0"/>
              </w:rPr>
              <w:t>SC</w:t>
            </w:r>
            <w:r w:rsidR="00780B20">
              <w:rPr>
                <w:snapToGrid w:val="0"/>
              </w:rPr>
              <w:t xml:space="preserve"> 2.2.4.2 a</w:t>
            </w:r>
          </w:p>
          <w:p w:rsidR="00780B20" w:rsidRDefault="00A023BB" w:rsidP="00111E62">
            <w:pPr>
              <w:rPr>
                <w:snapToGrid w:val="0"/>
              </w:rPr>
            </w:pPr>
            <w:r>
              <w:rPr>
                <w:snapToGrid w:val="0"/>
              </w:rPr>
              <w:t>SC</w:t>
            </w:r>
            <w:r w:rsidR="00780B20">
              <w:rPr>
                <w:snapToGrid w:val="0"/>
              </w:rPr>
              <w:t xml:space="preserve"> 2.2.4.2 b</w:t>
            </w:r>
          </w:p>
        </w:tc>
        <w:tc>
          <w:tcPr>
            <w:tcW w:w="2430" w:type="dxa"/>
          </w:tcPr>
          <w:p w:rsidR="00780B20" w:rsidRDefault="00A023BB" w:rsidP="007068B3">
            <w:pPr>
              <w:rPr>
                <w:snapToGrid w:val="0"/>
              </w:rPr>
            </w:pPr>
            <w:r>
              <w:rPr>
                <w:snapToGrid w:val="0"/>
              </w:rPr>
              <w:t>SC</w:t>
            </w:r>
            <w:r w:rsidR="00780B20">
              <w:rPr>
                <w:snapToGrid w:val="0"/>
              </w:rPr>
              <w:t xml:space="preserve"> 2.2.4 a</w:t>
            </w:r>
          </w:p>
          <w:p w:rsidR="00780B20" w:rsidRDefault="00A023BB" w:rsidP="007068B3">
            <w:pPr>
              <w:rPr>
                <w:snapToGrid w:val="0"/>
              </w:rPr>
            </w:pPr>
            <w:r>
              <w:rPr>
                <w:snapToGrid w:val="0"/>
              </w:rPr>
              <w:t>SC</w:t>
            </w:r>
            <w:r w:rsidR="00780B20">
              <w:rPr>
                <w:snapToGrid w:val="0"/>
              </w:rPr>
              <w:t xml:space="preserve"> 2.2.4 b</w:t>
            </w:r>
          </w:p>
          <w:p w:rsidR="00780B20" w:rsidRDefault="00A023BB" w:rsidP="007068B3">
            <w:pPr>
              <w:rPr>
                <w:snapToGrid w:val="0"/>
              </w:rPr>
            </w:pPr>
            <w:r>
              <w:rPr>
                <w:snapToGrid w:val="0"/>
              </w:rPr>
              <w:t>SC</w:t>
            </w:r>
            <w:r w:rsidR="00780B20">
              <w:rPr>
                <w:snapToGrid w:val="0"/>
              </w:rPr>
              <w:t xml:space="preserve"> 2.2.4.2 a</w:t>
            </w:r>
          </w:p>
          <w:p w:rsidR="00780B20" w:rsidRDefault="00A023BB" w:rsidP="007068B3">
            <w:pPr>
              <w:rPr>
                <w:snapToGrid w:val="0"/>
              </w:rPr>
            </w:pPr>
            <w:r>
              <w:rPr>
                <w:snapToGrid w:val="0"/>
              </w:rPr>
              <w:t>SC</w:t>
            </w:r>
            <w:r w:rsidR="00780B20">
              <w:rPr>
                <w:snapToGrid w:val="0"/>
              </w:rPr>
              <w:t xml:space="preserve"> 2.2.4.2 b</w:t>
            </w:r>
          </w:p>
        </w:tc>
      </w:tr>
      <w:tr w:rsidR="00C46582" w:rsidTr="00A309B4">
        <w:trPr>
          <w:trHeight w:val="332"/>
        </w:trPr>
        <w:tc>
          <w:tcPr>
            <w:tcW w:w="4608" w:type="dxa"/>
            <w:tcBorders>
              <w:right w:val="single" w:sz="36" w:space="0" w:color="auto"/>
            </w:tcBorders>
          </w:tcPr>
          <w:p w:rsidR="00780B20" w:rsidRDefault="00780B20" w:rsidP="00BA6482">
            <w:pPr>
              <w:ind w:hanging="12"/>
            </w:pPr>
            <w:r>
              <w:rPr>
                <w:snapToGrid w:val="0"/>
              </w:rPr>
              <w:t>Display for Saw will indicate oscillate mode of operation for both ports.</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725628" w:rsidRPr="00725628">
              <w:rPr>
                <w:snapToGrid w:val="0"/>
              </w:rPr>
              <w:t>9.2.4</w:t>
            </w:r>
          </w:p>
        </w:tc>
        <w:tc>
          <w:tcPr>
            <w:tcW w:w="1980" w:type="dxa"/>
            <w:tcBorders>
              <w:left w:val="single" w:sz="36" w:space="0" w:color="auto"/>
            </w:tcBorders>
          </w:tcPr>
          <w:p w:rsidR="00780B20" w:rsidRDefault="00A023BB" w:rsidP="00C87D36">
            <w:pPr>
              <w:rPr>
                <w:snapToGrid w:val="0"/>
              </w:rPr>
            </w:pPr>
            <w:r>
              <w:rPr>
                <w:snapToGrid w:val="0"/>
              </w:rPr>
              <w:t>SC</w:t>
            </w:r>
            <w:r w:rsidR="00780B20">
              <w:rPr>
                <w:snapToGrid w:val="0"/>
              </w:rPr>
              <w:t xml:space="preserve"> 2.2.4 a</w:t>
            </w:r>
          </w:p>
          <w:p w:rsidR="00780B20" w:rsidRDefault="00A023BB" w:rsidP="00C87D36">
            <w:pPr>
              <w:rPr>
                <w:snapToGrid w:val="0"/>
              </w:rPr>
            </w:pPr>
            <w:r>
              <w:rPr>
                <w:snapToGrid w:val="0"/>
              </w:rPr>
              <w:t>SC</w:t>
            </w:r>
            <w:r w:rsidR="00780B20">
              <w:rPr>
                <w:snapToGrid w:val="0"/>
              </w:rPr>
              <w:t xml:space="preserve"> 2.2.4 b</w:t>
            </w:r>
          </w:p>
          <w:p w:rsidR="00780B20" w:rsidRDefault="00A023BB" w:rsidP="00111E62">
            <w:r>
              <w:t>SC</w:t>
            </w:r>
            <w:r w:rsidR="00780B20">
              <w:t xml:space="preserve"> 2.2.4.2 a</w:t>
            </w:r>
          </w:p>
          <w:p w:rsidR="00780B20" w:rsidRDefault="00A023BB" w:rsidP="00111E62">
            <w:r>
              <w:t>SC</w:t>
            </w:r>
            <w:r w:rsidR="00780B20">
              <w:t xml:space="preserve"> 2.2.4.2 b</w:t>
            </w:r>
          </w:p>
        </w:tc>
        <w:tc>
          <w:tcPr>
            <w:tcW w:w="2700" w:type="dxa"/>
          </w:tcPr>
          <w:p w:rsidR="00780B20" w:rsidRDefault="00A023BB" w:rsidP="00514D91">
            <w:pPr>
              <w:rPr>
                <w:snapToGrid w:val="0"/>
              </w:rPr>
            </w:pPr>
            <w:r>
              <w:rPr>
                <w:snapToGrid w:val="0"/>
              </w:rPr>
              <w:t>SC</w:t>
            </w:r>
            <w:r w:rsidR="00780B20">
              <w:rPr>
                <w:snapToGrid w:val="0"/>
              </w:rPr>
              <w:t xml:space="preserve"> 2.2.4 a</w:t>
            </w:r>
          </w:p>
          <w:p w:rsidR="00780B20" w:rsidRDefault="00A023BB" w:rsidP="00514D91">
            <w:pPr>
              <w:rPr>
                <w:snapToGrid w:val="0"/>
              </w:rPr>
            </w:pPr>
            <w:r>
              <w:rPr>
                <w:snapToGrid w:val="0"/>
              </w:rPr>
              <w:t>SC</w:t>
            </w:r>
            <w:r w:rsidR="00780B20">
              <w:rPr>
                <w:snapToGrid w:val="0"/>
              </w:rPr>
              <w:t xml:space="preserve"> 2.2.4 b</w:t>
            </w:r>
          </w:p>
          <w:p w:rsidR="00780B20" w:rsidRDefault="00A023BB" w:rsidP="00111E62">
            <w:r>
              <w:t>SC</w:t>
            </w:r>
            <w:r w:rsidR="00780B20">
              <w:t xml:space="preserve"> 2.2.4.2 a</w:t>
            </w:r>
          </w:p>
          <w:p w:rsidR="00780B20" w:rsidRDefault="00A023BB" w:rsidP="00111E62">
            <w:r>
              <w:t>SC</w:t>
            </w:r>
            <w:r w:rsidR="00780B20">
              <w:t xml:space="preserve"> 2.2.4.2 b</w:t>
            </w:r>
          </w:p>
        </w:tc>
        <w:tc>
          <w:tcPr>
            <w:tcW w:w="2430" w:type="dxa"/>
          </w:tcPr>
          <w:p w:rsidR="00780B20" w:rsidRDefault="00A023BB" w:rsidP="007068B3">
            <w:pPr>
              <w:rPr>
                <w:snapToGrid w:val="0"/>
              </w:rPr>
            </w:pPr>
            <w:r>
              <w:rPr>
                <w:snapToGrid w:val="0"/>
              </w:rPr>
              <w:t>SC</w:t>
            </w:r>
            <w:r w:rsidR="00780B20">
              <w:rPr>
                <w:snapToGrid w:val="0"/>
              </w:rPr>
              <w:t xml:space="preserve"> 2.2.4 a</w:t>
            </w:r>
          </w:p>
          <w:p w:rsidR="00780B20" w:rsidRDefault="00A023BB" w:rsidP="007068B3">
            <w:pPr>
              <w:rPr>
                <w:snapToGrid w:val="0"/>
              </w:rPr>
            </w:pPr>
            <w:r>
              <w:rPr>
                <w:snapToGrid w:val="0"/>
              </w:rPr>
              <w:t>SC</w:t>
            </w:r>
            <w:r w:rsidR="00780B20">
              <w:rPr>
                <w:snapToGrid w:val="0"/>
              </w:rPr>
              <w:t xml:space="preserve"> 2.2.4 b</w:t>
            </w:r>
          </w:p>
          <w:p w:rsidR="00780B20" w:rsidRDefault="00A023BB" w:rsidP="007068B3">
            <w:r>
              <w:t>SC</w:t>
            </w:r>
            <w:r w:rsidR="00780B20">
              <w:t xml:space="preserve"> 2.2.4.2 a</w:t>
            </w:r>
          </w:p>
          <w:p w:rsidR="00780B20" w:rsidRDefault="00A023BB" w:rsidP="007068B3">
            <w:r>
              <w:t>SC</w:t>
            </w:r>
            <w:r w:rsidR="00780B20">
              <w:t xml:space="preserve"> 2.2.4.2 b</w:t>
            </w:r>
          </w:p>
        </w:tc>
      </w:tr>
      <w:tr w:rsidR="00C46582" w:rsidTr="00A309B4">
        <w:trPr>
          <w:trHeight w:val="332"/>
        </w:trPr>
        <w:tc>
          <w:tcPr>
            <w:tcW w:w="4608" w:type="dxa"/>
            <w:tcBorders>
              <w:right w:val="single" w:sz="36" w:space="0" w:color="auto"/>
            </w:tcBorders>
          </w:tcPr>
          <w:p w:rsidR="00780B20" w:rsidRDefault="00780B20" w:rsidP="00896303">
            <w:pPr>
              <w:ind w:hanging="12"/>
            </w:pPr>
            <w:r>
              <w:rPr>
                <w:snapToGrid w:val="0"/>
              </w:rPr>
              <w:t xml:space="preserve">Display shows a Pump Icon when a </w:t>
            </w:r>
            <w:r>
              <w:t xml:space="preserve">Smith &amp; Nephew </w:t>
            </w:r>
            <w:r>
              <w:rPr>
                <w:snapToGrid w:val="0"/>
              </w:rPr>
              <w:t xml:space="preserve">Dyonics 25 Fluid Management System </w:t>
            </w:r>
            <w:r w:rsidR="00267EAC">
              <w:rPr>
                <w:snapToGrid w:val="0"/>
              </w:rPr>
              <w:t>is</w:t>
            </w:r>
            <w:r>
              <w:rPr>
                <w:snapToGrid w:val="0"/>
              </w:rPr>
              <w:t xml:space="preserve"> connected and is powered on. The icon will spin while the Pump is running.</w:t>
            </w:r>
          </w:p>
        </w:tc>
        <w:tc>
          <w:tcPr>
            <w:tcW w:w="1440" w:type="dxa"/>
            <w:tcBorders>
              <w:right w:val="single" w:sz="36" w:space="0" w:color="auto"/>
            </w:tcBorders>
          </w:tcPr>
          <w:p w:rsidR="00780B20" w:rsidRDefault="00976929" w:rsidP="00267EAC">
            <w:pPr>
              <w:jc w:val="center"/>
            </w:pPr>
            <w:r>
              <w:rPr>
                <w:snapToGrid w:val="0"/>
              </w:rPr>
              <w:t xml:space="preserve">DI </w:t>
            </w:r>
            <w:r w:rsidR="00725628" w:rsidRPr="00725628">
              <w:rPr>
                <w:snapToGrid w:val="0"/>
              </w:rPr>
              <w:t>9.2.5</w:t>
            </w:r>
          </w:p>
        </w:tc>
        <w:tc>
          <w:tcPr>
            <w:tcW w:w="1980" w:type="dxa"/>
            <w:tcBorders>
              <w:left w:val="single" w:sz="36" w:space="0" w:color="auto"/>
            </w:tcBorders>
          </w:tcPr>
          <w:p w:rsidR="00780B20" w:rsidRDefault="00A023BB" w:rsidP="00111E62">
            <w:r>
              <w:t>SC</w:t>
            </w:r>
            <w:r w:rsidR="00780B20">
              <w:t xml:space="preserve"> 2.2.1 a</w:t>
            </w:r>
          </w:p>
          <w:p w:rsidR="00780B20" w:rsidRDefault="00A023BB" w:rsidP="00111E62">
            <w:r>
              <w:t>SC</w:t>
            </w:r>
            <w:r w:rsidR="00780B20">
              <w:t xml:space="preserve"> 2.2.5.5</w:t>
            </w:r>
          </w:p>
        </w:tc>
        <w:tc>
          <w:tcPr>
            <w:tcW w:w="2700" w:type="dxa"/>
          </w:tcPr>
          <w:p w:rsidR="00780B20" w:rsidRDefault="00A023BB" w:rsidP="00111E62">
            <w:r>
              <w:t>SC</w:t>
            </w:r>
            <w:r w:rsidR="00780B20">
              <w:t xml:space="preserve"> 2.2.1 a</w:t>
            </w:r>
          </w:p>
          <w:p w:rsidR="00780B20" w:rsidRDefault="00A023BB" w:rsidP="00111E62">
            <w:r>
              <w:t>SC</w:t>
            </w:r>
            <w:r w:rsidR="00780B20">
              <w:t xml:space="preserve"> 2.2.5.5</w:t>
            </w:r>
          </w:p>
        </w:tc>
        <w:tc>
          <w:tcPr>
            <w:tcW w:w="2430" w:type="dxa"/>
          </w:tcPr>
          <w:p w:rsidR="00780B20" w:rsidRDefault="00A023BB" w:rsidP="00111E62">
            <w:r>
              <w:t>SC</w:t>
            </w:r>
            <w:r w:rsidR="00780B20">
              <w:t xml:space="preserve"> 2.2.1 a</w:t>
            </w:r>
          </w:p>
          <w:p w:rsidR="00780B20" w:rsidRDefault="00A023BB" w:rsidP="00111E62">
            <w:r>
              <w:t>SC</w:t>
            </w:r>
            <w:r w:rsidR="00780B20">
              <w:t xml:space="preserve"> 2.2.5.5</w:t>
            </w:r>
          </w:p>
        </w:tc>
      </w:tr>
      <w:tr w:rsidR="00C46582" w:rsidTr="00A309B4">
        <w:trPr>
          <w:trHeight w:val="332"/>
        </w:trPr>
        <w:tc>
          <w:tcPr>
            <w:tcW w:w="4608" w:type="dxa"/>
            <w:tcBorders>
              <w:right w:val="single" w:sz="36" w:space="0" w:color="auto"/>
            </w:tcBorders>
          </w:tcPr>
          <w:p w:rsidR="00780B20" w:rsidDel="009363EE" w:rsidRDefault="00780B20" w:rsidP="003362B5">
            <w:pPr>
              <w:pageBreakBefore/>
              <w:ind w:hanging="14"/>
            </w:pPr>
            <w:r>
              <w:lastRenderedPageBreak/>
              <w:t>Available for sales worldwide with translation into English, German, Spanish, Italian, French, Swedish, Dutch, Danish, Portuguese and Norwegian.</w:t>
            </w:r>
          </w:p>
        </w:tc>
        <w:tc>
          <w:tcPr>
            <w:tcW w:w="1440" w:type="dxa"/>
            <w:tcBorders>
              <w:right w:val="single" w:sz="36" w:space="0" w:color="auto"/>
            </w:tcBorders>
          </w:tcPr>
          <w:p w:rsidR="00780B20" w:rsidRDefault="00976929" w:rsidP="00267EAC">
            <w:pPr>
              <w:jc w:val="center"/>
            </w:pPr>
            <w:r>
              <w:rPr>
                <w:snapToGrid w:val="0"/>
              </w:rPr>
              <w:t xml:space="preserve">DI </w:t>
            </w:r>
            <w:r w:rsidR="002802C4">
              <w:t>9.</w:t>
            </w:r>
            <w:r w:rsidR="00780B20">
              <w:t>2.6</w:t>
            </w:r>
          </w:p>
        </w:tc>
        <w:tc>
          <w:tcPr>
            <w:tcW w:w="1980" w:type="dxa"/>
            <w:tcBorders>
              <w:left w:val="single" w:sz="36" w:space="0" w:color="auto"/>
            </w:tcBorders>
          </w:tcPr>
          <w:p w:rsidR="00780B20" w:rsidRDefault="00A023BB" w:rsidP="00111E62">
            <w:r>
              <w:t>SC</w:t>
            </w:r>
            <w:r w:rsidR="00780B20">
              <w:t xml:space="preserve"> 2.2.5.7.1</w:t>
            </w:r>
          </w:p>
        </w:tc>
        <w:tc>
          <w:tcPr>
            <w:tcW w:w="2700" w:type="dxa"/>
          </w:tcPr>
          <w:p w:rsidR="00780B20" w:rsidRDefault="00A023BB" w:rsidP="00111E62">
            <w:r>
              <w:t>SC</w:t>
            </w:r>
            <w:r w:rsidR="00780B20">
              <w:t xml:space="preserve"> 2.2.5.7.1</w:t>
            </w:r>
          </w:p>
        </w:tc>
        <w:tc>
          <w:tcPr>
            <w:tcW w:w="2430" w:type="dxa"/>
          </w:tcPr>
          <w:p w:rsidR="00780B20" w:rsidRDefault="00A023BB" w:rsidP="00111E62">
            <w:r>
              <w:t>SC</w:t>
            </w:r>
            <w:r w:rsidR="00780B20">
              <w:t xml:space="preserve"> 2.2.5.7.1</w:t>
            </w:r>
          </w:p>
        </w:tc>
      </w:tr>
      <w:tr w:rsidR="00C46582" w:rsidTr="00A309B4">
        <w:trPr>
          <w:trHeight w:val="332"/>
        </w:trPr>
        <w:tc>
          <w:tcPr>
            <w:tcW w:w="4608" w:type="dxa"/>
            <w:tcBorders>
              <w:right w:val="single" w:sz="36" w:space="0" w:color="auto"/>
            </w:tcBorders>
          </w:tcPr>
          <w:p w:rsidR="007D2308" w:rsidDel="009363EE" w:rsidRDefault="007D2308" w:rsidP="00BA6482">
            <w:pPr>
              <w:ind w:hanging="12"/>
            </w:pPr>
            <w:r w:rsidRPr="005554D7">
              <w:rPr>
                <w:snapToGrid w:val="0"/>
              </w:rPr>
              <w:t>Color display parameters (set speed, Icons, directional arrows, running/stop) are large enough to read clearly, by a person with 20/20 vision, from 10 feet in bright or dark OR.</w:t>
            </w:r>
          </w:p>
        </w:tc>
        <w:tc>
          <w:tcPr>
            <w:tcW w:w="1440" w:type="dxa"/>
            <w:tcBorders>
              <w:right w:val="single" w:sz="36" w:space="0" w:color="auto"/>
            </w:tcBorders>
          </w:tcPr>
          <w:p w:rsidR="007D2308" w:rsidRDefault="00976929" w:rsidP="00267EAC">
            <w:pPr>
              <w:jc w:val="center"/>
            </w:pPr>
            <w:r>
              <w:rPr>
                <w:snapToGrid w:val="0"/>
              </w:rPr>
              <w:t xml:space="preserve">DI </w:t>
            </w:r>
            <w:r w:rsidR="002802C4" w:rsidRPr="002802C4">
              <w:t>9.2.7</w:t>
            </w:r>
          </w:p>
        </w:tc>
        <w:tc>
          <w:tcPr>
            <w:tcW w:w="1980" w:type="dxa"/>
            <w:tcBorders>
              <w:left w:val="single" w:sz="36" w:space="0" w:color="auto"/>
            </w:tcBorders>
          </w:tcPr>
          <w:p w:rsidR="001C29BF" w:rsidRDefault="00A023BB" w:rsidP="00111E62">
            <w:r>
              <w:t>SC</w:t>
            </w:r>
            <w:r w:rsidR="00117F93">
              <w:t xml:space="preserve"> 2.2.4.1 a</w:t>
            </w:r>
          </w:p>
          <w:p w:rsidR="00117F93" w:rsidRDefault="00A023BB" w:rsidP="00111E62">
            <w:r>
              <w:t>SC</w:t>
            </w:r>
            <w:r w:rsidR="00117F93">
              <w:t xml:space="preserve"> 2.2.4.1 b</w:t>
            </w:r>
          </w:p>
        </w:tc>
        <w:tc>
          <w:tcPr>
            <w:tcW w:w="2700" w:type="dxa"/>
          </w:tcPr>
          <w:p w:rsidR="00117F93" w:rsidRDefault="00A023BB" w:rsidP="00117F93">
            <w:r>
              <w:t>SC</w:t>
            </w:r>
            <w:r w:rsidR="00117F93">
              <w:t xml:space="preserve"> 2.2.4.1 a</w:t>
            </w:r>
          </w:p>
          <w:p w:rsidR="007D2308" w:rsidRDefault="00A023BB" w:rsidP="00117F93">
            <w:r>
              <w:t>SC</w:t>
            </w:r>
            <w:r w:rsidR="00117F93">
              <w:t xml:space="preserve"> 2.2.4.1 b</w:t>
            </w:r>
          </w:p>
        </w:tc>
        <w:tc>
          <w:tcPr>
            <w:tcW w:w="2430" w:type="dxa"/>
          </w:tcPr>
          <w:p w:rsidR="00117F93" w:rsidRDefault="00A023BB" w:rsidP="00117F93">
            <w:r>
              <w:t>SC</w:t>
            </w:r>
            <w:r w:rsidR="00117F93">
              <w:t xml:space="preserve"> 2.2.4.1 a</w:t>
            </w:r>
          </w:p>
          <w:p w:rsidR="007D2308" w:rsidRDefault="00A023BB" w:rsidP="00117F93">
            <w:r>
              <w:t>SC</w:t>
            </w:r>
            <w:r w:rsidR="00117F93">
              <w:t xml:space="preserve"> 2.2.4.1 b</w:t>
            </w:r>
          </w:p>
          <w:p w:rsidR="00541557" w:rsidRDefault="00541557" w:rsidP="00117F93"/>
          <w:p w:rsidR="00541557" w:rsidRPr="009B6E38" w:rsidRDefault="00541557" w:rsidP="00117F93">
            <w:r w:rsidRPr="009B6E38">
              <w:rPr>
                <w:rFonts w:ascii="Smith&amp;Nephew-Regular" w:hAnsi="Smith&amp;Nephew-Regular"/>
              </w:rPr>
              <w:t>Verification of DYONICS POWER II Control System Readability</w:t>
            </w:r>
            <w:r w:rsidRPr="009B6E38">
              <w:rPr>
                <w:rFonts w:ascii="Smith&amp;Nephew-Regular" w:hAnsi="Smith&amp;Nephew-Regular"/>
              </w:rPr>
              <w:br/>
              <w:t>(Memo DHF 173)</w:t>
            </w:r>
          </w:p>
        </w:tc>
      </w:tr>
      <w:tr w:rsidR="00C46582" w:rsidTr="00A309B4">
        <w:trPr>
          <w:trHeight w:val="332"/>
        </w:trPr>
        <w:tc>
          <w:tcPr>
            <w:tcW w:w="4608" w:type="dxa"/>
            <w:tcBorders>
              <w:right w:val="single" w:sz="36" w:space="0" w:color="auto"/>
            </w:tcBorders>
          </w:tcPr>
          <w:p w:rsidR="00780B20" w:rsidRDefault="00780B20" w:rsidP="00BA6482">
            <w:pPr>
              <w:ind w:hanging="12"/>
            </w:pPr>
            <w:r>
              <w:t>Large display of running speeds and modes during use.</w:t>
            </w:r>
          </w:p>
        </w:tc>
        <w:tc>
          <w:tcPr>
            <w:tcW w:w="1440" w:type="dxa"/>
            <w:tcBorders>
              <w:right w:val="single" w:sz="36" w:space="0" w:color="auto"/>
            </w:tcBorders>
          </w:tcPr>
          <w:p w:rsidR="00780B20" w:rsidRDefault="00976929" w:rsidP="00267EAC">
            <w:pPr>
              <w:jc w:val="center"/>
            </w:pPr>
            <w:r>
              <w:rPr>
                <w:snapToGrid w:val="0"/>
              </w:rPr>
              <w:t xml:space="preserve">DI </w:t>
            </w:r>
            <w:r w:rsidR="002802C4" w:rsidRPr="002802C4">
              <w:t>9.2.8</w:t>
            </w:r>
          </w:p>
        </w:tc>
        <w:tc>
          <w:tcPr>
            <w:tcW w:w="1980" w:type="dxa"/>
            <w:tcBorders>
              <w:left w:val="single" w:sz="36" w:space="0" w:color="auto"/>
            </w:tcBorders>
          </w:tcPr>
          <w:p w:rsidR="00780B20" w:rsidRDefault="00A023BB" w:rsidP="00111E62">
            <w:r>
              <w:t>SC</w:t>
            </w:r>
            <w:r w:rsidR="00780B20">
              <w:t xml:space="preserve"> 2.2.4.1 a</w:t>
            </w:r>
          </w:p>
          <w:p w:rsidR="00780B20" w:rsidRDefault="00A023BB" w:rsidP="00111E62">
            <w:r>
              <w:t>SC</w:t>
            </w:r>
            <w:r w:rsidR="00780B20">
              <w:t xml:space="preserve"> 2.2.4.1 b</w:t>
            </w:r>
          </w:p>
          <w:p w:rsidR="00780B20" w:rsidRDefault="00A023BB" w:rsidP="00111E62">
            <w:r>
              <w:t>SC</w:t>
            </w:r>
            <w:r w:rsidR="00780B20">
              <w:t xml:space="preserve"> 2.2.4.2 a</w:t>
            </w:r>
          </w:p>
          <w:p w:rsidR="00780B20" w:rsidRDefault="00A023BB" w:rsidP="00111E62">
            <w:r>
              <w:t>SC</w:t>
            </w:r>
            <w:r w:rsidR="00780B20">
              <w:t xml:space="preserve"> 2.2.4.2 c</w:t>
            </w:r>
          </w:p>
        </w:tc>
        <w:tc>
          <w:tcPr>
            <w:tcW w:w="2700" w:type="dxa"/>
          </w:tcPr>
          <w:p w:rsidR="00780B20" w:rsidRDefault="00A023BB" w:rsidP="00111E62">
            <w:r>
              <w:t>SC</w:t>
            </w:r>
            <w:r w:rsidR="00780B20">
              <w:t xml:space="preserve"> 2.2.4.1 a</w:t>
            </w:r>
          </w:p>
          <w:p w:rsidR="00780B20" w:rsidRDefault="00A023BB" w:rsidP="00111E62">
            <w:r>
              <w:t>SC</w:t>
            </w:r>
            <w:r w:rsidR="00780B20">
              <w:t xml:space="preserve"> 2.2.4.1 b</w:t>
            </w:r>
          </w:p>
          <w:p w:rsidR="00780B20" w:rsidRDefault="00A023BB" w:rsidP="00111E62">
            <w:r>
              <w:t>SC</w:t>
            </w:r>
            <w:r w:rsidR="00780B20">
              <w:t xml:space="preserve"> 2.2.4.2 a</w:t>
            </w:r>
          </w:p>
          <w:p w:rsidR="00780B20" w:rsidRDefault="00A023BB" w:rsidP="00111E62">
            <w:r>
              <w:t>SC</w:t>
            </w:r>
            <w:r w:rsidR="00780B20">
              <w:t xml:space="preserve"> 2.2.4.2 c</w:t>
            </w:r>
          </w:p>
        </w:tc>
        <w:tc>
          <w:tcPr>
            <w:tcW w:w="2430" w:type="dxa"/>
          </w:tcPr>
          <w:p w:rsidR="00780B20" w:rsidRDefault="00A023BB" w:rsidP="00111E62">
            <w:r>
              <w:t>SC</w:t>
            </w:r>
            <w:r w:rsidR="00780B20">
              <w:t xml:space="preserve"> 2.2.4.1 a</w:t>
            </w:r>
          </w:p>
          <w:p w:rsidR="00780B20" w:rsidRDefault="00A023BB" w:rsidP="00111E62">
            <w:r>
              <w:t>SC</w:t>
            </w:r>
            <w:r w:rsidR="00780B20">
              <w:t xml:space="preserve"> 2.2.4.1 b</w:t>
            </w:r>
          </w:p>
          <w:p w:rsidR="00780B20" w:rsidRDefault="00A023BB" w:rsidP="00111E62">
            <w:r>
              <w:t>SC</w:t>
            </w:r>
            <w:r w:rsidR="00780B20">
              <w:t xml:space="preserve"> 2.2.4.2 a</w:t>
            </w:r>
          </w:p>
          <w:p w:rsidR="00780B20" w:rsidRDefault="00A023BB" w:rsidP="00111E62">
            <w:r>
              <w:t>SC</w:t>
            </w:r>
            <w:r w:rsidR="00780B20">
              <w:t xml:space="preserve"> 2.2.4.2 c</w:t>
            </w:r>
          </w:p>
        </w:tc>
      </w:tr>
      <w:tr w:rsidR="00C46582" w:rsidTr="00A309B4">
        <w:trPr>
          <w:trHeight w:val="332"/>
        </w:trPr>
        <w:tc>
          <w:tcPr>
            <w:tcW w:w="4608" w:type="dxa"/>
            <w:tcBorders>
              <w:right w:val="single" w:sz="36" w:space="0" w:color="auto"/>
            </w:tcBorders>
          </w:tcPr>
          <w:p w:rsidR="00780B20" w:rsidRDefault="00780B20" w:rsidP="0060488A">
            <w:pPr>
              <w:ind w:hanging="12"/>
              <w:rPr>
                <w:snapToGrid w:val="0"/>
              </w:rPr>
            </w:pPr>
            <w:r>
              <w:t>Support</w:t>
            </w:r>
            <w:r>
              <w:rPr>
                <w:snapToGrid w:val="0"/>
              </w:rPr>
              <w:t xml:space="preserve"> the Smith &amp; Nephew high speed Burr and elite shaver line.</w:t>
            </w:r>
          </w:p>
        </w:tc>
        <w:tc>
          <w:tcPr>
            <w:tcW w:w="1440" w:type="dxa"/>
            <w:tcBorders>
              <w:right w:val="single" w:sz="36" w:space="0" w:color="auto"/>
            </w:tcBorders>
          </w:tcPr>
          <w:p w:rsidR="00780B20" w:rsidRDefault="00976929" w:rsidP="00267EAC">
            <w:pPr>
              <w:jc w:val="center"/>
            </w:pPr>
            <w:r>
              <w:rPr>
                <w:snapToGrid w:val="0"/>
              </w:rPr>
              <w:t xml:space="preserve">DI </w:t>
            </w:r>
            <w:r w:rsidR="00733F0A" w:rsidRPr="00733F0A">
              <w:t>1.1.1</w:t>
            </w:r>
          </w:p>
        </w:tc>
        <w:tc>
          <w:tcPr>
            <w:tcW w:w="1980" w:type="dxa"/>
            <w:tcBorders>
              <w:left w:val="single" w:sz="36" w:space="0" w:color="auto"/>
            </w:tcBorders>
          </w:tcPr>
          <w:p w:rsidR="00780B20" w:rsidRDefault="00A023BB" w:rsidP="00540D3D">
            <w:r>
              <w:t>SC</w:t>
            </w:r>
            <w:r w:rsidR="00780B20">
              <w:t xml:space="preserve"> 2.2.4.1 i</w:t>
            </w:r>
          </w:p>
        </w:tc>
        <w:tc>
          <w:tcPr>
            <w:tcW w:w="2700" w:type="dxa"/>
          </w:tcPr>
          <w:p w:rsidR="00780B20" w:rsidRDefault="00A023BB" w:rsidP="00540D3D">
            <w:r>
              <w:t>SC</w:t>
            </w:r>
            <w:r w:rsidR="00780B20">
              <w:t xml:space="preserve"> 2.2.4.1 i</w:t>
            </w:r>
          </w:p>
        </w:tc>
        <w:tc>
          <w:tcPr>
            <w:tcW w:w="2430" w:type="dxa"/>
          </w:tcPr>
          <w:p w:rsidR="00780B20" w:rsidRDefault="00A023BB" w:rsidP="00111E62">
            <w:r>
              <w:t>SC</w:t>
            </w:r>
            <w:r w:rsidR="00780B20">
              <w:t xml:space="preserve"> 2.2.4.1 i</w:t>
            </w:r>
          </w:p>
        </w:tc>
      </w:tr>
      <w:tr w:rsidR="00C46582" w:rsidTr="00A309B4">
        <w:trPr>
          <w:trHeight w:val="332"/>
        </w:trPr>
        <w:tc>
          <w:tcPr>
            <w:tcW w:w="4608" w:type="dxa"/>
            <w:tcBorders>
              <w:right w:val="single" w:sz="36" w:space="0" w:color="auto"/>
            </w:tcBorders>
          </w:tcPr>
          <w:p w:rsidR="00780B20" w:rsidRDefault="00780B20" w:rsidP="0060488A">
            <w:pPr>
              <w:ind w:hanging="12"/>
              <w:rPr>
                <w:snapToGrid w:val="0"/>
              </w:rPr>
            </w:pPr>
            <w:r>
              <w:rPr>
                <w:snapToGrid w:val="0"/>
              </w:rPr>
              <w:t>Save last settings of oscillate, forward and reverse for each blade type. When a blade of a given type is inserted the last settings will appear as default.</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733F0A" w:rsidRPr="00733F0A">
              <w:rPr>
                <w:snapToGrid w:val="0"/>
              </w:rPr>
              <w:t>4.5.1</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2.2.5.2</w:t>
            </w:r>
          </w:p>
        </w:tc>
        <w:tc>
          <w:tcPr>
            <w:tcW w:w="2700" w:type="dxa"/>
          </w:tcPr>
          <w:p w:rsidR="00780B20" w:rsidRDefault="00A023BB" w:rsidP="00111E62">
            <w:pPr>
              <w:rPr>
                <w:snapToGrid w:val="0"/>
              </w:rPr>
            </w:pPr>
            <w:r>
              <w:rPr>
                <w:snapToGrid w:val="0"/>
              </w:rPr>
              <w:t>SC</w:t>
            </w:r>
            <w:r w:rsidR="00780B20">
              <w:rPr>
                <w:snapToGrid w:val="0"/>
              </w:rPr>
              <w:t xml:space="preserve"> 2.2.5.2</w:t>
            </w:r>
          </w:p>
        </w:tc>
        <w:tc>
          <w:tcPr>
            <w:tcW w:w="2430" w:type="dxa"/>
          </w:tcPr>
          <w:p w:rsidR="00780B20" w:rsidRDefault="00A023BB" w:rsidP="00111E62">
            <w:pPr>
              <w:rPr>
                <w:snapToGrid w:val="0"/>
              </w:rPr>
            </w:pPr>
            <w:r>
              <w:rPr>
                <w:snapToGrid w:val="0"/>
              </w:rPr>
              <w:t>SC</w:t>
            </w:r>
            <w:r w:rsidR="00780B20">
              <w:rPr>
                <w:snapToGrid w:val="0"/>
              </w:rPr>
              <w:t xml:space="preserve"> 2.2.5.2 a-g</w:t>
            </w:r>
          </w:p>
        </w:tc>
      </w:tr>
      <w:tr w:rsidR="00C46582" w:rsidTr="00A309B4">
        <w:trPr>
          <w:trHeight w:val="340"/>
        </w:trPr>
        <w:tc>
          <w:tcPr>
            <w:tcW w:w="4608" w:type="dxa"/>
            <w:tcBorders>
              <w:right w:val="single" w:sz="36" w:space="0" w:color="auto"/>
            </w:tcBorders>
          </w:tcPr>
          <w:p w:rsidR="00B04E13" w:rsidDel="00B04E13" w:rsidRDefault="00B04E13" w:rsidP="00B04E13">
            <w:pPr>
              <w:tabs>
                <w:tab w:val="left" w:pos="1513"/>
              </w:tabs>
              <w:ind w:hanging="12"/>
              <w:rPr>
                <w:snapToGrid w:val="0"/>
              </w:rPr>
            </w:pPr>
            <w:r>
              <w:rPr>
                <w:snapToGrid w:val="0"/>
              </w:rPr>
              <w:t>Provide an expandable RS485 interface between the handpiece and the controller. (This allows for future handpiece/blade design that supports embedded blade data and blade tagging.  Only a software upgrade will be needed for the controller.)</w:t>
            </w:r>
          </w:p>
        </w:tc>
        <w:tc>
          <w:tcPr>
            <w:tcW w:w="1440" w:type="dxa"/>
            <w:tcBorders>
              <w:right w:val="single" w:sz="36" w:space="0" w:color="auto"/>
            </w:tcBorders>
          </w:tcPr>
          <w:p w:rsidR="00B04E13" w:rsidRDefault="00976929" w:rsidP="00267EAC">
            <w:pPr>
              <w:jc w:val="center"/>
              <w:rPr>
                <w:snapToGrid w:val="0"/>
              </w:rPr>
            </w:pPr>
            <w:r>
              <w:rPr>
                <w:snapToGrid w:val="0"/>
              </w:rPr>
              <w:t xml:space="preserve">DI </w:t>
            </w:r>
            <w:r w:rsidR="00733F0A" w:rsidRPr="00733F0A">
              <w:rPr>
                <w:snapToGrid w:val="0"/>
              </w:rPr>
              <w:t>4.5.2</w:t>
            </w:r>
          </w:p>
        </w:tc>
        <w:tc>
          <w:tcPr>
            <w:tcW w:w="1980" w:type="dxa"/>
            <w:tcBorders>
              <w:left w:val="single" w:sz="36" w:space="0" w:color="auto"/>
            </w:tcBorders>
          </w:tcPr>
          <w:p w:rsidR="00DC47FF" w:rsidRDefault="00A023BB" w:rsidP="00DC47FF">
            <w:pPr>
              <w:rPr>
                <w:snapToGrid w:val="0"/>
              </w:rPr>
            </w:pPr>
            <w:r>
              <w:rPr>
                <w:snapToGrid w:val="0"/>
              </w:rPr>
              <w:t>SC</w:t>
            </w:r>
            <w:r w:rsidR="00DC47FF">
              <w:rPr>
                <w:snapToGrid w:val="0"/>
              </w:rPr>
              <w:t xml:space="preserve"> 2.2.4.1 m</w:t>
            </w:r>
          </w:p>
          <w:p w:rsidR="00B04E13" w:rsidRDefault="00B04E13" w:rsidP="00111E62">
            <w:pPr>
              <w:rPr>
                <w:snapToGrid w:val="0"/>
              </w:rPr>
            </w:pPr>
          </w:p>
        </w:tc>
        <w:tc>
          <w:tcPr>
            <w:tcW w:w="2700" w:type="dxa"/>
          </w:tcPr>
          <w:p w:rsidR="004255E2" w:rsidRDefault="00A023BB" w:rsidP="004255E2">
            <w:pPr>
              <w:rPr>
                <w:snapToGrid w:val="0"/>
              </w:rPr>
            </w:pPr>
            <w:r>
              <w:rPr>
                <w:snapToGrid w:val="0"/>
              </w:rPr>
              <w:t>SC</w:t>
            </w:r>
            <w:r w:rsidR="004255E2">
              <w:rPr>
                <w:snapToGrid w:val="0"/>
              </w:rPr>
              <w:t xml:space="preserve"> 2.2.4.1 m</w:t>
            </w:r>
          </w:p>
          <w:p w:rsidR="00B04E13" w:rsidRDefault="00B04E13" w:rsidP="00111E62">
            <w:pPr>
              <w:rPr>
                <w:snapToGrid w:val="0"/>
              </w:rPr>
            </w:pPr>
          </w:p>
          <w:p w:rsidR="001176E1" w:rsidRDefault="001176E1" w:rsidP="00111E62">
            <w:r>
              <w:t>DYONICS II RS485 Accessory Protocol (15000286)</w:t>
            </w:r>
          </w:p>
          <w:p w:rsidR="00B177D6" w:rsidRDefault="00B177D6" w:rsidP="00111E62"/>
          <w:p w:rsidR="00FB621E" w:rsidRDefault="00FB621E" w:rsidP="00111E62"/>
          <w:p w:rsidR="00B177D6" w:rsidRDefault="00B177D6" w:rsidP="00727F03">
            <w:pPr>
              <w:rPr>
                <w:snapToGrid w:val="0"/>
              </w:rPr>
            </w:pPr>
            <w:r>
              <w:t>Small Joint Motor Software Design Specification (</w:t>
            </w:r>
            <w:r w:rsidR="00727F03">
              <w:t>15000388</w:t>
            </w:r>
            <w:r>
              <w:t>)</w:t>
            </w:r>
          </w:p>
        </w:tc>
        <w:tc>
          <w:tcPr>
            <w:tcW w:w="2430" w:type="dxa"/>
          </w:tcPr>
          <w:p w:rsidR="003E7EF1" w:rsidRDefault="00A023BB" w:rsidP="003E7EF1">
            <w:pPr>
              <w:rPr>
                <w:snapToGrid w:val="0"/>
              </w:rPr>
            </w:pPr>
            <w:r>
              <w:rPr>
                <w:snapToGrid w:val="0"/>
              </w:rPr>
              <w:t>SC</w:t>
            </w:r>
            <w:r w:rsidR="003E7EF1">
              <w:rPr>
                <w:snapToGrid w:val="0"/>
              </w:rPr>
              <w:t xml:space="preserve"> 2.2.4.1 m</w:t>
            </w:r>
          </w:p>
          <w:p w:rsidR="001176E1" w:rsidRDefault="001176E1" w:rsidP="007068B3">
            <w:pPr>
              <w:rPr>
                <w:snapToGrid w:val="0"/>
              </w:rPr>
            </w:pPr>
          </w:p>
          <w:p w:rsidR="001176E1" w:rsidRDefault="0094561A" w:rsidP="007068B3">
            <w:r>
              <w:t xml:space="preserve">DYONICS II </w:t>
            </w:r>
            <w:r w:rsidR="00FB621E">
              <w:t>RS485</w:t>
            </w:r>
            <w:r w:rsidR="001176E1">
              <w:t xml:space="preserve"> Accessory Protocol Verification (</w:t>
            </w:r>
            <w:r w:rsidR="00FB621E">
              <w:t>15000704</w:t>
            </w:r>
            <w:r w:rsidR="001176E1">
              <w:t>)</w:t>
            </w:r>
          </w:p>
          <w:p w:rsidR="00B177D6" w:rsidRDefault="00B177D6" w:rsidP="00B177D6">
            <w:pPr>
              <w:pStyle w:val="ListNumber"/>
              <w:numPr>
                <w:ilvl w:val="0"/>
                <w:numId w:val="0"/>
              </w:numPr>
            </w:pPr>
          </w:p>
          <w:p w:rsidR="00B177D6" w:rsidRDefault="0094561A" w:rsidP="007068B3">
            <w:pPr>
              <w:rPr>
                <w:snapToGrid w:val="0"/>
              </w:rPr>
            </w:pPr>
            <w:r>
              <w:t xml:space="preserve">DYONICS II EIP </w:t>
            </w:r>
            <w:r w:rsidR="00B177D6">
              <w:t>Motor Controller Design Verification</w:t>
            </w:r>
            <w:r>
              <w:t xml:space="preserve"> </w:t>
            </w:r>
            <w:r w:rsidR="00B177D6">
              <w:t>(</w:t>
            </w:r>
            <w:r>
              <w:t>15000703</w:t>
            </w:r>
            <w:r w:rsidR="00B177D6">
              <w:t>)</w:t>
            </w:r>
          </w:p>
        </w:tc>
      </w:tr>
      <w:tr w:rsidR="00C46582" w:rsidTr="00A309B4">
        <w:trPr>
          <w:trHeight w:val="340"/>
        </w:trPr>
        <w:tc>
          <w:tcPr>
            <w:tcW w:w="4608" w:type="dxa"/>
            <w:tcBorders>
              <w:right w:val="single" w:sz="36" w:space="0" w:color="auto"/>
            </w:tcBorders>
          </w:tcPr>
          <w:p w:rsidR="00780B20" w:rsidRDefault="00780B20" w:rsidP="003362B5">
            <w:pPr>
              <w:pageBreakBefore/>
              <w:ind w:hanging="14"/>
              <w:rPr>
                <w:snapToGrid w:val="0"/>
              </w:rPr>
            </w:pPr>
            <w:r>
              <w:rPr>
                <w:snapToGrid w:val="0"/>
              </w:rPr>
              <w:lastRenderedPageBreak/>
              <w:t>Retains last blade oscillate, forward and reverse settings even after controller turned off.</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3F773A" w:rsidRPr="003F773A">
              <w:rPr>
                <w:snapToGrid w:val="0"/>
              </w:rPr>
              <w:t>4.5.3</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2.2.5 (general)</w:t>
            </w:r>
          </w:p>
          <w:p w:rsidR="00896303" w:rsidRDefault="00896303" w:rsidP="00703F49">
            <w:pPr>
              <w:rPr>
                <w:snapToGrid w:val="0"/>
              </w:rPr>
            </w:pPr>
            <w:r>
              <w:rPr>
                <w:snapToGrid w:val="0"/>
              </w:rPr>
              <w:t>SC 2.1.7 d</w:t>
            </w:r>
          </w:p>
          <w:p w:rsidR="00780B20" w:rsidRDefault="00A023BB" w:rsidP="00703F49">
            <w:pPr>
              <w:rPr>
                <w:snapToGrid w:val="0"/>
              </w:rPr>
            </w:pPr>
            <w:r>
              <w:rPr>
                <w:snapToGrid w:val="0"/>
              </w:rPr>
              <w:t>SC</w:t>
            </w:r>
            <w:r w:rsidR="00780B20">
              <w:rPr>
                <w:snapToGrid w:val="0"/>
              </w:rPr>
              <w:t xml:space="preserve"> 2.2.5.2 b </w:t>
            </w:r>
          </w:p>
          <w:p w:rsidR="00780B20" w:rsidRDefault="00A023BB" w:rsidP="00703F49">
            <w:pPr>
              <w:rPr>
                <w:snapToGrid w:val="0"/>
              </w:rPr>
            </w:pPr>
            <w:r>
              <w:rPr>
                <w:snapToGrid w:val="0"/>
              </w:rPr>
              <w:t>SC</w:t>
            </w:r>
            <w:r w:rsidR="00780B20">
              <w:rPr>
                <w:snapToGrid w:val="0"/>
              </w:rPr>
              <w:t xml:space="preserve"> 2.2.5.2 c </w:t>
            </w:r>
          </w:p>
          <w:p w:rsidR="00780B20" w:rsidRDefault="00A023BB" w:rsidP="00703F49">
            <w:pPr>
              <w:rPr>
                <w:snapToGrid w:val="0"/>
              </w:rPr>
            </w:pPr>
            <w:r>
              <w:rPr>
                <w:snapToGrid w:val="0"/>
              </w:rPr>
              <w:t>SC</w:t>
            </w:r>
            <w:r w:rsidR="00780B20">
              <w:rPr>
                <w:snapToGrid w:val="0"/>
              </w:rPr>
              <w:t xml:space="preserve"> 2.2.5.2 d </w:t>
            </w:r>
          </w:p>
          <w:p w:rsidR="00780B20" w:rsidRDefault="00A023BB" w:rsidP="00703F49">
            <w:pPr>
              <w:rPr>
                <w:snapToGrid w:val="0"/>
              </w:rPr>
            </w:pPr>
            <w:r>
              <w:rPr>
                <w:snapToGrid w:val="0"/>
              </w:rPr>
              <w:t>SC</w:t>
            </w:r>
            <w:r w:rsidR="00780B20">
              <w:rPr>
                <w:snapToGrid w:val="0"/>
              </w:rPr>
              <w:t xml:space="preserve"> 2.2.5.2 f</w:t>
            </w:r>
          </w:p>
        </w:tc>
        <w:tc>
          <w:tcPr>
            <w:tcW w:w="2700" w:type="dxa"/>
          </w:tcPr>
          <w:p w:rsidR="00780B20" w:rsidRDefault="00A023BB" w:rsidP="00111E62">
            <w:pPr>
              <w:rPr>
                <w:snapToGrid w:val="0"/>
              </w:rPr>
            </w:pPr>
            <w:r>
              <w:rPr>
                <w:snapToGrid w:val="0"/>
              </w:rPr>
              <w:t>SC</w:t>
            </w:r>
            <w:r w:rsidR="00780B20">
              <w:rPr>
                <w:snapToGrid w:val="0"/>
              </w:rPr>
              <w:t xml:space="preserve"> 2.2.5 (general)</w:t>
            </w:r>
          </w:p>
          <w:p w:rsidR="001A20FE" w:rsidRDefault="001A20FE" w:rsidP="001A20FE">
            <w:pPr>
              <w:rPr>
                <w:snapToGrid w:val="0"/>
              </w:rPr>
            </w:pPr>
            <w:r>
              <w:rPr>
                <w:snapToGrid w:val="0"/>
              </w:rPr>
              <w:t>SC 2.1.7 d</w:t>
            </w:r>
          </w:p>
          <w:p w:rsidR="00780B20" w:rsidRDefault="00A023BB" w:rsidP="00703F49">
            <w:pPr>
              <w:rPr>
                <w:snapToGrid w:val="0"/>
              </w:rPr>
            </w:pPr>
            <w:r>
              <w:rPr>
                <w:snapToGrid w:val="0"/>
              </w:rPr>
              <w:t>SC</w:t>
            </w:r>
            <w:r w:rsidR="00780B20">
              <w:rPr>
                <w:snapToGrid w:val="0"/>
              </w:rPr>
              <w:t xml:space="preserve"> 2.2.5.2 b </w:t>
            </w:r>
          </w:p>
          <w:p w:rsidR="00780B20" w:rsidRDefault="00A023BB" w:rsidP="00703F49">
            <w:pPr>
              <w:rPr>
                <w:snapToGrid w:val="0"/>
              </w:rPr>
            </w:pPr>
            <w:r>
              <w:rPr>
                <w:snapToGrid w:val="0"/>
              </w:rPr>
              <w:t>SC</w:t>
            </w:r>
            <w:r w:rsidR="00780B20">
              <w:rPr>
                <w:snapToGrid w:val="0"/>
              </w:rPr>
              <w:t xml:space="preserve"> 2.2.5.2 c </w:t>
            </w:r>
          </w:p>
          <w:p w:rsidR="00780B20" w:rsidRDefault="00A023BB" w:rsidP="00703F49">
            <w:pPr>
              <w:rPr>
                <w:snapToGrid w:val="0"/>
              </w:rPr>
            </w:pPr>
            <w:r>
              <w:rPr>
                <w:snapToGrid w:val="0"/>
              </w:rPr>
              <w:t>SC</w:t>
            </w:r>
            <w:r w:rsidR="00780B20">
              <w:rPr>
                <w:snapToGrid w:val="0"/>
              </w:rPr>
              <w:t xml:space="preserve"> 2.2.5.2 d </w:t>
            </w:r>
          </w:p>
          <w:p w:rsidR="00780B20" w:rsidRDefault="00A023BB" w:rsidP="00703F49">
            <w:pPr>
              <w:rPr>
                <w:snapToGrid w:val="0"/>
              </w:rPr>
            </w:pPr>
            <w:r>
              <w:rPr>
                <w:snapToGrid w:val="0"/>
              </w:rPr>
              <w:t>SC</w:t>
            </w:r>
            <w:r w:rsidR="00780B20">
              <w:rPr>
                <w:snapToGrid w:val="0"/>
              </w:rPr>
              <w:t xml:space="preserve"> 2.2.5.2 f</w:t>
            </w:r>
          </w:p>
        </w:tc>
        <w:tc>
          <w:tcPr>
            <w:tcW w:w="2430" w:type="dxa"/>
          </w:tcPr>
          <w:p w:rsidR="00780B20" w:rsidRDefault="00A023BB" w:rsidP="007068B3">
            <w:pPr>
              <w:rPr>
                <w:snapToGrid w:val="0"/>
              </w:rPr>
            </w:pPr>
            <w:r>
              <w:rPr>
                <w:snapToGrid w:val="0"/>
              </w:rPr>
              <w:t>SC</w:t>
            </w:r>
            <w:r w:rsidR="00780B20">
              <w:rPr>
                <w:snapToGrid w:val="0"/>
              </w:rPr>
              <w:t xml:space="preserve"> 2.2.5 (general)</w:t>
            </w:r>
          </w:p>
          <w:p w:rsidR="001A20FE" w:rsidRDefault="001A20FE" w:rsidP="001A20FE">
            <w:pPr>
              <w:rPr>
                <w:snapToGrid w:val="0"/>
              </w:rPr>
            </w:pPr>
            <w:r>
              <w:rPr>
                <w:snapToGrid w:val="0"/>
              </w:rPr>
              <w:t>SC 2.1.7 d</w:t>
            </w:r>
          </w:p>
          <w:p w:rsidR="00780B20" w:rsidRDefault="00A023BB" w:rsidP="00703F49">
            <w:pPr>
              <w:rPr>
                <w:snapToGrid w:val="0"/>
              </w:rPr>
            </w:pPr>
            <w:r>
              <w:rPr>
                <w:snapToGrid w:val="0"/>
              </w:rPr>
              <w:t>SC</w:t>
            </w:r>
            <w:r w:rsidR="00780B20">
              <w:rPr>
                <w:snapToGrid w:val="0"/>
              </w:rPr>
              <w:t xml:space="preserve"> 2.2.5.2 b </w:t>
            </w:r>
          </w:p>
          <w:p w:rsidR="00780B20" w:rsidRDefault="00A023BB" w:rsidP="00703F49">
            <w:pPr>
              <w:rPr>
                <w:snapToGrid w:val="0"/>
              </w:rPr>
            </w:pPr>
            <w:r>
              <w:rPr>
                <w:snapToGrid w:val="0"/>
              </w:rPr>
              <w:t>SC</w:t>
            </w:r>
            <w:r w:rsidR="00780B20">
              <w:rPr>
                <w:snapToGrid w:val="0"/>
              </w:rPr>
              <w:t xml:space="preserve"> 2.2.5.2 c </w:t>
            </w:r>
          </w:p>
          <w:p w:rsidR="00780B20" w:rsidRDefault="00A023BB" w:rsidP="00703F49">
            <w:pPr>
              <w:rPr>
                <w:snapToGrid w:val="0"/>
              </w:rPr>
            </w:pPr>
            <w:r>
              <w:rPr>
                <w:snapToGrid w:val="0"/>
              </w:rPr>
              <w:t>SC</w:t>
            </w:r>
            <w:r w:rsidR="00780B20">
              <w:rPr>
                <w:snapToGrid w:val="0"/>
              </w:rPr>
              <w:t xml:space="preserve"> 2.2.5.2 d </w:t>
            </w:r>
          </w:p>
          <w:p w:rsidR="00780B20" w:rsidRDefault="00A023BB" w:rsidP="00703F49">
            <w:pPr>
              <w:rPr>
                <w:snapToGrid w:val="0"/>
              </w:rPr>
            </w:pPr>
            <w:r>
              <w:rPr>
                <w:snapToGrid w:val="0"/>
              </w:rPr>
              <w:t>SC</w:t>
            </w:r>
            <w:r w:rsidR="00780B20">
              <w:rPr>
                <w:snapToGrid w:val="0"/>
              </w:rPr>
              <w:t xml:space="preserve"> 2.2.5.2 f</w:t>
            </w:r>
          </w:p>
        </w:tc>
      </w:tr>
      <w:tr w:rsidR="00C46582" w:rsidTr="00A309B4">
        <w:trPr>
          <w:trHeight w:val="260"/>
        </w:trPr>
        <w:tc>
          <w:tcPr>
            <w:tcW w:w="4608" w:type="dxa"/>
            <w:tcBorders>
              <w:right w:val="single" w:sz="36" w:space="0" w:color="auto"/>
            </w:tcBorders>
          </w:tcPr>
          <w:p w:rsidR="00780B20" w:rsidRDefault="00780B20" w:rsidP="0060488A">
            <w:pPr>
              <w:ind w:hanging="12"/>
              <w:rPr>
                <w:snapToGrid w:val="0"/>
              </w:rPr>
            </w:pPr>
            <w:r>
              <w:rPr>
                <w:snapToGrid w:val="0"/>
              </w:rPr>
              <w:t>Optimized oscillate mode by default.</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896D26" w:rsidRPr="00896D26">
              <w:rPr>
                <w:snapToGrid w:val="0"/>
              </w:rPr>
              <w:t>1.2.1</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2.2.5.3 (general)</w:t>
            </w:r>
          </w:p>
          <w:p w:rsidR="00780B20" w:rsidRDefault="00A023BB" w:rsidP="00111E62">
            <w:pPr>
              <w:rPr>
                <w:snapToGrid w:val="0"/>
              </w:rPr>
            </w:pPr>
            <w:r>
              <w:rPr>
                <w:snapToGrid w:val="0"/>
              </w:rPr>
              <w:t>SC</w:t>
            </w:r>
            <w:r w:rsidR="00780B20">
              <w:rPr>
                <w:snapToGrid w:val="0"/>
              </w:rPr>
              <w:t xml:space="preserve"> 2.2.5.3 a</w:t>
            </w:r>
          </w:p>
        </w:tc>
        <w:tc>
          <w:tcPr>
            <w:tcW w:w="2700" w:type="dxa"/>
          </w:tcPr>
          <w:p w:rsidR="00780B20" w:rsidRDefault="00A023BB" w:rsidP="00111E62">
            <w:pPr>
              <w:rPr>
                <w:snapToGrid w:val="0"/>
              </w:rPr>
            </w:pPr>
            <w:r>
              <w:rPr>
                <w:snapToGrid w:val="0"/>
              </w:rPr>
              <w:t>SC</w:t>
            </w:r>
            <w:r w:rsidR="00780B20">
              <w:rPr>
                <w:snapToGrid w:val="0"/>
              </w:rPr>
              <w:t xml:space="preserve"> 2.2.5.3 (general)</w:t>
            </w:r>
          </w:p>
          <w:p w:rsidR="00780B20" w:rsidRDefault="00A023BB" w:rsidP="00111E62">
            <w:pPr>
              <w:rPr>
                <w:snapToGrid w:val="0"/>
              </w:rPr>
            </w:pPr>
            <w:r>
              <w:rPr>
                <w:snapToGrid w:val="0"/>
              </w:rPr>
              <w:t>SC</w:t>
            </w:r>
            <w:r w:rsidR="00780B20">
              <w:rPr>
                <w:snapToGrid w:val="0"/>
              </w:rPr>
              <w:t xml:space="preserve"> 2.2.5.3 a</w:t>
            </w:r>
          </w:p>
        </w:tc>
        <w:tc>
          <w:tcPr>
            <w:tcW w:w="2430" w:type="dxa"/>
          </w:tcPr>
          <w:p w:rsidR="00780B20" w:rsidRDefault="00A023BB" w:rsidP="00111E62">
            <w:pPr>
              <w:rPr>
                <w:snapToGrid w:val="0"/>
              </w:rPr>
            </w:pPr>
            <w:r>
              <w:rPr>
                <w:snapToGrid w:val="0"/>
              </w:rPr>
              <w:t>SC</w:t>
            </w:r>
            <w:r w:rsidR="00780B20">
              <w:rPr>
                <w:snapToGrid w:val="0"/>
              </w:rPr>
              <w:t xml:space="preserve"> 2.2.5.3 (general)</w:t>
            </w:r>
          </w:p>
          <w:p w:rsidR="00780B20" w:rsidRDefault="00A023BB" w:rsidP="00111E62">
            <w:pPr>
              <w:rPr>
                <w:snapToGrid w:val="0"/>
              </w:rPr>
            </w:pPr>
            <w:r>
              <w:rPr>
                <w:snapToGrid w:val="0"/>
              </w:rPr>
              <w:t>SC</w:t>
            </w:r>
            <w:r w:rsidR="00780B20">
              <w:rPr>
                <w:snapToGrid w:val="0"/>
              </w:rPr>
              <w:t xml:space="preserve"> 2.2.5.3 a</w:t>
            </w:r>
          </w:p>
        </w:tc>
      </w:tr>
      <w:tr w:rsidR="00C46582" w:rsidTr="00A309B4">
        <w:trPr>
          <w:trHeight w:val="340"/>
        </w:trPr>
        <w:tc>
          <w:tcPr>
            <w:tcW w:w="4608" w:type="dxa"/>
            <w:tcBorders>
              <w:right w:val="single" w:sz="36" w:space="0" w:color="auto"/>
            </w:tcBorders>
          </w:tcPr>
          <w:p w:rsidR="00780B20" w:rsidRDefault="00780B20" w:rsidP="0060488A">
            <w:pPr>
              <w:ind w:hanging="12"/>
              <w:rPr>
                <w:snapToGrid w:val="0"/>
              </w:rPr>
            </w:pPr>
            <w:r>
              <w:rPr>
                <w:snapToGrid w:val="0"/>
              </w:rPr>
              <w:t xml:space="preserve">Ability to set controller to use a custom oscillate mode instead of default oscillate mode. </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9B4E2B" w:rsidRPr="009B4E2B">
              <w:rPr>
                <w:snapToGrid w:val="0"/>
              </w:rPr>
              <w:t>1.2.2</w:t>
            </w:r>
          </w:p>
        </w:tc>
        <w:tc>
          <w:tcPr>
            <w:tcW w:w="1980" w:type="dxa"/>
            <w:tcBorders>
              <w:left w:val="single" w:sz="36" w:space="0" w:color="auto"/>
            </w:tcBorders>
          </w:tcPr>
          <w:p w:rsidR="00780B20" w:rsidRDefault="00A023BB" w:rsidP="00557F03">
            <w:pPr>
              <w:rPr>
                <w:snapToGrid w:val="0"/>
              </w:rPr>
            </w:pPr>
            <w:r>
              <w:rPr>
                <w:snapToGrid w:val="0"/>
              </w:rPr>
              <w:t>SC</w:t>
            </w:r>
            <w:r w:rsidR="00780B20">
              <w:rPr>
                <w:snapToGrid w:val="0"/>
              </w:rPr>
              <w:t xml:space="preserve"> 2.2.4.1 j</w:t>
            </w:r>
          </w:p>
          <w:p w:rsidR="00780B20" w:rsidRDefault="00A023BB" w:rsidP="00557F03">
            <w:r>
              <w:rPr>
                <w:snapToGrid w:val="0"/>
              </w:rPr>
              <w:t>SC</w:t>
            </w:r>
            <w:r w:rsidR="00780B20">
              <w:rPr>
                <w:snapToGrid w:val="0"/>
              </w:rPr>
              <w:t xml:space="preserve"> </w:t>
            </w:r>
            <w:r w:rsidR="00780B20">
              <w:t>2.2.5.1</w:t>
            </w:r>
          </w:p>
          <w:p w:rsidR="00780B20" w:rsidRDefault="00A023BB" w:rsidP="00557F03">
            <w:pPr>
              <w:rPr>
                <w:snapToGrid w:val="0"/>
              </w:rPr>
            </w:pPr>
            <w:r>
              <w:t>SC</w:t>
            </w:r>
            <w:r w:rsidR="00780B20">
              <w:t xml:space="preserve"> 2.2.5.3 (general)</w:t>
            </w:r>
          </w:p>
          <w:p w:rsidR="00780B20" w:rsidRDefault="00A023BB" w:rsidP="00111E62">
            <w:pPr>
              <w:rPr>
                <w:snapToGrid w:val="0"/>
              </w:rPr>
            </w:pPr>
            <w:r>
              <w:rPr>
                <w:snapToGrid w:val="0"/>
              </w:rPr>
              <w:t>SC</w:t>
            </w:r>
            <w:r w:rsidR="00780B20">
              <w:rPr>
                <w:snapToGrid w:val="0"/>
              </w:rPr>
              <w:t xml:space="preserve"> 2.2.5.3 b</w:t>
            </w:r>
          </w:p>
        </w:tc>
        <w:tc>
          <w:tcPr>
            <w:tcW w:w="2700" w:type="dxa"/>
          </w:tcPr>
          <w:p w:rsidR="00780B20" w:rsidRDefault="00A023BB" w:rsidP="00557F03">
            <w:pPr>
              <w:rPr>
                <w:snapToGrid w:val="0"/>
              </w:rPr>
            </w:pPr>
            <w:r>
              <w:rPr>
                <w:snapToGrid w:val="0"/>
              </w:rPr>
              <w:t>SC</w:t>
            </w:r>
            <w:r w:rsidR="00780B20">
              <w:rPr>
                <w:snapToGrid w:val="0"/>
              </w:rPr>
              <w:t xml:space="preserve"> 2.2.4.1 j</w:t>
            </w:r>
          </w:p>
          <w:p w:rsidR="00780B20" w:rsidRDefault="00A023BB" w:rsidP="00557F03">
            <w:pPr>
              <w:rPr>
                <w:snapToGrid w:val="0"/>
              </w:rPr>
            </w:pPr>
            <w:r>
              <w:rPr>
                <w:snapToGrid w:val="0"/>
              </w:rPr>
              <w:t>SC</w:t>
            </w:r>
            <w:r w:rsidR="00780B20">
              <w:rPr>
                <w:snapToGrid w:val="0"/>
              </w:rPr>
              <w:t xml:space="preserve"> </w:t>
            </w:r>
            <w:r w:rsidR="00780B20">
              <w:t>2.2.5.1</w:t>
            </w:r>
          </w:p>
          <w:p w:rsidR="00780B20" w:rsidRDefault="00A023BB" w:rsidP="00111E62">
            <w:pPr>
              <w:rPr>
                <w:snapToGrid w:val="0"/>
              </w:rPr>
            </w:pPr>
            <w:r>
              <w:rPr>
                <w:snapToGrid w:val="0"/>
              </w:rPr>
              <w:t>SC</w:t>
            </w:r>
            <w:r w:rsidR="00780B20">
              <w:rPr>
                <w:snapToGrid w:val="0"/>
              </w:rPr>
              <w:t xml:space="preserve"> 2.2.5.3 (general)</w:t>
            </w:r>
          </w:p>
          <w:p w:rsidR="00780B20" w:rsidRDefault="00A023BB" w:rsidP="00111E62">
            <w:pPr>
              <w:rPr>
                <w:snapToGrid w:val="0"/>
              </w:rPr>
            </w:pPr>
            <w:r>
              <w:rPr>
                <w:snapToGrid w:val="0"/>
              </w:rPr>
              <w:t>SC</w:t>
            </w:r>
            <w:r w:rsidR="00780B20">
              <w:rPr>
                <w:snapToGrid w:val="0"/>
              </w:rPr>
              <w:t xml:space="preserve"> 2.2.5.3 b</w:t>
            </w:r>
          </w:p>
        </w:tc>
        <w:tc>
          <w:tcPr>
            <w:tcW w:w="2430" w:type="dxa"/>
          </w:tcPr>
          <w:p w:rsidR="00780B20" w:rsidRDefault="00A023BB" w:rsidP="00557F03">
            <w:pPr>
              <w:rPr>
                <w:snapToGrid w:val="0"/>
              </w:rPr>
            </w:pPr>
            <w:r>
              <w:rPr>
                <w:snapToGrid w:val="0"/>
              </w:rPr>
              <w:t>SC</w:t>
            </w:r>
            <w:r w:rsidR="00780B20">
              <w:rPr>
                <w:snapToGrid w:val="0"/>
              </w:rPr>
              <w:t xml:space="preserve"> 2.2.4.1 j</w:t>
            </w:r>
          </w:p>
          <w:p w:rsidR="00780B20" w:rsidRDefault="00A023BB" w:rsidP="00557F03">
            <w:pPr>
              <w:rPr>
                <w:snapToGrid w:val="0"/>
              </w:rPr>
            </w:pPr>
            <w:r>
              <w:rPr>
                <w:snapToGrid w:val="0"/>
              </w:rPr>
              <w:t>SC</w:t>
            </w:r>
            <w:r w:rsidR="00780B20">
              <w:rPr>
                <w:snapToGrid w:val="0"/>
              </w:rPr>
              <w:t xml:space="preserve"> </w:t>
            </w:r>
            <w:r w:rsidR="00780B20">
              <w:t>2.2.5.1</w:t>
            </w:r>
          </w:p>
          <w:p w:rsidR="00780B20" w:rsidRDefault="00A023BB" w:rsidP="00111E62">
            <w:pPr>
              <w:rPr>
                <w:snapToGrid w:val="0"/>
              </w:rPr>
            </w:pPr>
            <w:r>
              <w:rPr>
                <w:snapToGrid w:val="0"/>
              </w:rPr>
              <w:t>SC</w:t>
            </w:r>
            <w:r w:rsidR="00780B20">
              <w:rPr>
                <w:snapToGrid w:val="0"/>
              </w:rPr>
              <w:t xml:space="preserve"> 2.2.5.3 (general)</w:t>
            </w:r>
          </w:p>
          <w:p w:rsidR="00780B20" w:rsidRDefault="00A023BB" w:rsidP="00111E62">
            <w:pPr>
              <w:rPr>
                <w:snapToGrid w:val="0"/>
              </w:rPr>
            </w:pPr>
            <w:r>
              <w:rPr>
                <w:snapToGrid w:val="0"/>
              </w:rPr>
              <w:t>SC</w:t>
            </w:r>
            <w:r w:rsidR="00780B20">
              <w:rPr>
                <w:snapToGrid w:val="0"/>
              </w:rPr>
              <w:t xml:space="preserve"> 2.2.5.3 b</w:t>
            </w:r>
          </w:p>
        </w:tc>
      </w:tr>
      <w:tr w:rsidR="00C46582" w:rsidTr="00A309B4">
        <w:trPr>
          <w:trHeight w:val="255"/>
        </w:trPr>
        <w:tc>
          <w:tcPr>
            <w:tcW w:w="4608" w:type="dxa"/>
            <w:tcBorders>
              <w:right w:val="single" w:sz="36" w:space="0" w:color="auto"/>
            </w:tcBorders>
          </w:tcPr>
          <w:p w:rsidR="00780B20" w:rsidRDefault="00780B20" w:rsidP="0060488A">
            <w:pPr>
              <w:ind w:hanging="12"/>
              <w:rPr>
                <w:snapToGrid w:val="0"/>
              </w:rPr>
            </w:pPr>
            <w:r>
              <w:rPr>
                <w:snapToGrid w:val="0"/>
              </w:rPr>
              <w:t>Ability to adjust RPM and time for default oscillate mode.</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9B4E2B" w:rsidRPr="009B4E2B">
              <w:rPr>
                <w:snapToGrid w:val="0"/>
              </w:rPr>
              <w:t>1.2.3</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2.2.4.1 e</w:t>
            </w:r>
          </w:p>
          <w:p w:rsidR="00780B20" w:rsidRDefault="00A023BB" w:rsidP="00111E62">
            <w:pPr>
              <w:rPr>
                <w:snapToGrid w:val="0"/>
              </w:rPr>
            </w:pPr>
            <w:r>
              <w:rPr>
                <w:snapToGrid w:val="0"/>
              </w:rPr>
              <w:t>SC</w:t>
            </w:r>
            <w:r w:rsidR="00780B20">
              <w:rPr>
                <w:snapToGrid w:val="0"/>
              </w:rPr>
              <w:t xml:space="preserve"> 2.2.4.3.1</w:t>
            </w:r>
          </w:p>
          <w:p w:rsidR="00780B20" w:rsidRDefault="00A023BB" w:rsidP="00111E62">
            <w:pPr>
              <w:rPr>
                <w:snapToGrid w:val="0"/>
              </w:rPr>
            </w:pPr>
            <w:r>
              <w:rPr>
                <w:snapToGrid w:val="0"/>
              </w:rPr>
              <w:t>SC</w:t>
            </w:r>
            <w:r w:rsidR="00780B20">
              <w:rPr>
                <w:snapToGrid w:val="0"/>
              </w:rPr>
              <w:t xml:space="preserve"> 2.2.5.3.1</w:t>
            </w:r>
          </w:p>
        </w:tc>
        <w:tc>
          <w:tcPr>
            <w:tcW w:w="2700" w:type="dxa"/>
          </w:tcPr>
          <w:p w:rsidR="00780B20" w:rsidRDefault="00A023BB" w:rsidP="00612BCE">
            <w:pPr>
              <w:rPr>
                <w:snapToGrid w:val="0"/>
              </w:rPr>
            </w:pPr>
            <w:r>
              <w:rPr>
                <w:snapToGrid w:val="0"/>
              </w:rPr>
              <w:t>SC</w:t>
            </w:r>
            <w:r w:rsidR="00780B20">
              <w:rPr>
                <w:snapToGrid w:val="0"/>
              </w:rPr>
              <w:t xml:space="preserve"> 2.2.4.1 e</w:t>
            </w:r>
          </w:p>
          <w:p w:rsidR="00780B20" w:rsidRDefault="00A023BB" w:rsidP="00111E62">
            <w:pPr>
              <w:rPr>
                <w:snapToGrid w:val="0"/>
              </w:rPr>
            </w:pPr>
            <w:r>
              <w:rPr>
                <w:snapToGrid w:val="0"/>
              </w:rPr>
              <w:t>SC</w:t>
            </w:r>
            <w:r w:rsidR="00780B20">
              <w:rPr>
                <w:snapToGrid w:val="0"/>
              </w:rPr>
              <w:t xml:space="preserve"> 2.2.4.3.1</w:t>
            </w:r>
          </w:p>
          <w:p w:rsidR="00780B20" w:rsidRDefault="00A023BB" w:rsidP="00111E62">
            <w:pPr>
              <w:rPr>
                <w:snapToGrid w:val="0"/>
              </w:rPr>
            </w:pPr>
            <w:r>
              <w:rPr>
                <w:snapToGrid w:val="0"/>
              </w:rPr>
              <w:t>SC</w:t>
            </w:r>
            <w:r w:rsidR="00780B20">
              <w:rPr>
                <w:snapToGrid w:val="0"/>
              </w:rPr>
              <w:t xml:space="preserve"> 2.2.5.3.1</w:t>
            </w:r>
          </w:p>
        </w:tc>
        <w:tc>
          <w:tcPr>
            <w:tcW w:w="2430" w:type="dxa"/>
          </w:tcPr>
          <w:p w:rsidR="00780B20" w:rsidRDefault="00A023BB" w:rsidP="00612BCE">
            <w:pPr>
              <w:rPr>
                <w:snapToGrid w:val="0"/>
              </w:rPr>
            </w:pPr>
            <w:r>
              <w:rPr>
                <w:snapToGrid w:val="0"/>
              </w:rPr>
              <w:t>SC</w:t>
            </w:r>
            <w:r w:rsidR="00780B20">
              <w:rPr>
                <w:snapToGrid w:val="0"/>
              </w:rPr>
              <w:t xml:space="preserve"> 2.2.4.1 e </w:t>
            </w:r>
          </w:p>
          <w:p w:rsidR="00780B20" w:rsidRDefault="00A023BB" w:rsidP="00612BCE">
            <w:pPr>
              <w:rPr>
                <w:snapToGrid w:val="0"/>
              </w:rPr>
            </w:pPr>
            <w:r>
              <w:rPr>
                <w:snapToGrid w:val="0"/>
              </w:rPr>
              <w:t>SC</w:t>
            </w:r>
            <w:r w:rsidR="00780B20">
              <w:rPr>
                <w:snapToGrid w:val="0"/>
              </w:rPr>
              <w:t xml:space="preserve"> 2.2.4.3.1</w:t>
            </w:r>
          </w:p>
          <w:p w:rsidR="00780B20" w:rsidRDefault="00A023BB" w:rsidP="00111E62">
            <w:pPr>
              <w:rPr>
                <w:snapToGrid w:val="0"/>
              </w:rPr>
            </w:pPr>
            <w:r>
              <w:rPr>
                <w:snapToGrid w:val="0"/>
              </w:rPr>
              <w:t>SC</w:t>
            </w:r>
            <w:r w:rsidR="00780B20">
              <w:rPr>
                <w:snapToGrid w:val="0"/>
              </w:rPr>
              <w:t xml:space="preserve"> 2.2.5.3.1</w:t>
            </w:r>
          </w:p>
        </w:tc>
      </w:tr>
      <w:tr w:rsidR="00C46582" w:rsidTr="00A309B4">
        <w:trPr>
          <w:trHeight w:val="255"/>
        </w:trPr>
        <w:tc>
          <w:tcPr>
            <w:tcW w:w="4608" w:type="dxa"/>
            <w:tcBorders>
              <w:right w:val="single" w:sz="36" w:space="0" w:color="auto"/>
            </w:tcBorders>
          </w:tcPr>
          <w:p w:rsidR="00780B20" w:rsidRDefault="00780B20" w:rsidP="0060488A">
            <w:pPr>
              <w:ind w:hanging="12"/>
              <w:rPr>
                <w:snapToGrid w:val="0"/>
              </w:rPr>
            </w:pPr>
            <w:r>
              <w:rPr>
                <w:snapToGrid w:val="0"/>
              </w:rPr>
              <w:t>Ability to adjust number of rotations and time for custom oscillate mode.</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CC219C" w:rsidRPr="00CC219C">
              <w:rPr>
                <w:snapToGrid w:val="0"/>
              </w:rPr>
              <w:t>1.2.4</w:t>
            </w:r>
          </w:p>
        </w:tc>
        <w:tc>
          <w:tcPr>
            <w:tcW w:w="1980" w:type="dxa"/>
            <w:tcBorders>
              <w:left w:val="single" w:sz="36" w:space="0" w:color="auto"/>
            </w:tcBorders>
          </w:tcPr>
          <w:p w:rsidR="00780B20" w:rsidRDefault="00A023BB" w:rsidP="00C87D36">
            <w:pPr>
              <w:rPr>
                <w:snapToGrid w:val="0"/>
              </w:rPr>
            </w:pPr>
            <w:r>
              <w:rPr>
                <w:snapToGrid w:val="0"/>
              </w:rPr>
              <w:t>SC</w:t>
            </w:r>
            <w:r w:rsidR="00780B20">
              <w:rPr>
                <w:snapToGrid w:val="0"/>
              </w:rPr>
              <w:t xml:space="preserve"> 2.2.4.1 e</w:t>
            </w:r>
          </w:p>
          <w:p w:rsidR="00780B20" w:rsidRDefault="00A023BB" w:rsidP="00C87D36">
            <w:pPr>
              <w:rPr>
                <w:snapToGrid w:val="0"/>
              </w:rPr>
            </w:pPr>
            <w:r>
              <w:rPr>
                <w:snapToGrid w:val="0"/>
              </w:rPr>
              <w:t>SC</w:t>
            </w:r>
            <w:r w:rsidR="00780B20">
              <w:rPr>
                <w:snapToGrid w:val="0"/>
              </w:rPr>
              <w:t xml:space="preserve"> 2.2.4.3.2</w:t>
            </w:r>
          </w:p>
          <w:p w:rsidR="001A20FE" w:rsidRDefault="001A20FE" w:rsidP="00C87D36">
            <w:pPr>
              <w:rPr>
                <w:snapToGrid w:val="0"/>
              </w:rPr>
            </w:pPr>
            <w:r>
              <w:rPr>
                <w:snapToGrid w:val="0"/>
              </w:rPr>
              <w:t>SC 2.2.5.3.1</w:t>
            </w:r>
          </w:p>
          <w:p w:rsidR="00780B20" w:rsidRDefault="00A023BB" w:rsidP="00C87D36">
            <w:pPr>
              <w:rPr>
                <w:snapToGrid w:val="0"/>
              </w:rPr>
            </w:pPr>
            <w:r>
              <w:rPr>
                <w:snapToGrid w:val="0"/>
              </w:rPr>
              <w:t>SC</w:t>
            </w:r>
            <w:r w:rsidR="00780B20">
              <w:rPr>
                <w:snapToGrid w:val="0"/>
              </w:rPr>
              <w:t xml:space="preserve"> 2.2.5.3.2</w:t>
            </w:r>
          </w:p>
        </w:tc>
        <w:tc>
          <w:tcPr>
            <w:tcW w:w="2700" w:type="dxa"/>
          </w:tcPr>
          <w:p w:rsidR="00780B20" w:rsidRDefault="00A023BB" w:rsidP="000D12C2">
            <w:pPr>
              <w:rPr>
                <w:snapToGrid w:val="0"/>
              </w:rPr>
            </w:pPr>
            <w:r>
              <w:rPr>
                <w:snapToGrid w:val="0"/>
              </w:rPr>
              <w:t>SC</w:t>
            </w:r>
            <w:r w:rsidR="00780B20">
              <w:rPr>
                <w:snapToGrid w:val="0"/>
              </w:rPr>
              <w:t xml:space="preserve"> 2.2.4.1 e</w:t>
            </w:r>
          </w:p>
          <w:p w:rsidR="00780B20" w:rsidRDefault="00A023BB" w:rsidP="00396861">
            <w:pPr>
              <w:rPr>
                <w:snapToGrid w:val="0"/>
              </w:rPr>
            </w:pPr>
            <w:r>
              <w:rPr>
                <w:snapToGrid w:val="0"/>
              </w:rPr>
              <w:t>SC</w:t>
            </w:r>
            <w:r w:rsidR="00780B20">
              <w:rPr>
                <w:snapToGrid w:val="0"/>
              </w:rPr>
              <w:t xml:space="preserve"> 2.2.4.3.2</w:t>
            </w:r>
          </w:p>
          <w:p w:rsidR="001A20FE" w:rsidRDefault="001A20FE" w:rsidP="001A20FE">
            <w:pPr>
              <w:rPr>
                <w:snapToGrid w:val="0"/>
              </w:rPr>
            </w:pPr>
            <w:r>
              <w:rPr>
                <w:snapToGrid w:val="0"/>
              </w:rPr>
              <w:t>SC 2.2.5.3.1</w:t>
            </w:r>
          </w:p>
          <w:p w:rsidR="00780B20" w:rsidRDefault="00A023BB" w:rsidP="00396861">
            <w:pPr>
              <w:rPr>
                <w:snapToGrid w:val="0"/>
              </w:rPr>
            </w:pPr>
            <w:r>
              <w:rPr>
                <w:snapToGrid w:val="0"/>
              </w:rPr>
              <w:t>SC</w:t>
            </w:r>
            <w:r w:rsidR="00780B20">
              <w:rPr>
                <w:snapToGrid w:val="0"/>
              </w:rPr>
              <w:t xml:space="preserve"> 2.2.5.3.2</w:t>
            </w:r>
          </w:p>
        </w:tc>
        <w:tc>
          <w:tcPr>
            <w:tcW w:w="2430" w:type="dxa"/>
          </w:tcPr>
          <w:p w:rsidR="00780B20" w:rsidRDefault="00A023BB" w:rsidP="000D12C2">
            <w:pPr>
              <w:rPr>
                <w:snapToGrid w:val="0"/>
              </w:rPr>
            </w:pPr>
            <w:r>
              <w:rPr>
                <w:snapToGrid w:val="0"/>
              </w:rPr>
              <w:t>SC</w:t>
            </w:r>
            <w:r w:rsidR="00780B20">
              <w:rPr>
                <w:snapToGrid w:val="0"/>
              </w:rPr>
              <w:t xml:space="preserve"> 2.2.4.1 e</w:t>
            </w:r>
          </w:p>
          <w:p w:rsidR="00780B20" w:rsidRDefault="00A023BB" w:rsidP="00A71841">
            <w:pPr>
              <w:rPr>
                <w:snapToGrid w:val="0"/>
              </w:rPr>
            </w:pPr>
            <w:r>
              <w:rPr>
                <w:snapToGrid w:val="0"/>
              </w:rPr>
              <w:t>SC</w:t>
            </w:r>
            <w:r w:rsidR="00780B20">
              <w:rPr>
                <w:snapToGrid w:val="0"/>
              </w:rPr>
              <w:t xml:space="preserve"> 2.2.4.3.2</w:t>
            </w:r>
          </w:p>
          <w:p w:rsidR="001A20FE" w:rsidRDefault="001A20FE" w:rsidP="001A20FE">
            <w:pPr>
              <w:rPr>
                <w:snapToGrid w:val="0"/>
              </w:rPr>
            </w:pPr>
            <w:r>
              <w:rPr>
                <w:snapToGrid w:val="0"/>
              </w:rPr>
              <w:t>SC 2.2.5.3.1</w:t>
            </w:r>
          </w:p>
          <w:p w:rsidR="00780B20" w:rsidRDefault="00A023BB" w:rsidP="00A71841">
            <w:pPr>
              <w:rPr>
                <w:snapToGrid w:val="0"/>
              </w:rPr>
            </w:pPr>
            <w:r>
              <w:rPr>
                <w:snapToGrid w:val="0"/>
              </w:rPr>
              <w:t>SC</w:t>
            </w:r>
            <w:r w:rsidR="00780B20">
              <w:rPr>
                <w:snapToGrid w:val="0"/>
              </w:rPr>
              <w:t xml:space="preserve"> 2.2.5.3.2</w:t>
            </w:r>
          </w:p>
        </w:tc>
      </w:tr>
      <w:tr w:rsidR="001A0FE8" w:rsidTr="0029185A">
        <w:trPr>
          <w:trHeight w:val="255"/>
        </w:trPr>
        <w:tc>
          <w:tcPr>
            <w:tcW w:w="4608" w:type="dxa"/>
            <w:tcBorders>
              <w:right w:val="single" w:sz="36" w:space="0" w:color="auto"/>
            </w:tcBorders>
          </w:tcPr>
          <w:p w:rsidR="001A0FE8" w:rsidRDefault="001A0FE8" w:rsidP="0060488A">
            <w:pPr>
              <w:ind w:hanging="12"/>
              <w:rPr>
                <w:snapToGrid w:val="0"/>
              </w:rPr>
            </w:pPr>
            <w:r w:rsidRPr="001A0FE8">
              <w:rPr>
                <w:snapToGrid w:val="0"/>
              </w:rPr>
              <w:t>10,000 RPM forward and reverse speed of shaver of at least 10,000 RPM.</w:t>
            </w:r>
          </w:p>
        </w:tc>
        <w:tc>
          <w:tcPr>
            <w:tcW w:w="1440" w:type="dxa"/>
            <w:tcBorders>
              <w:right w:val="single" w:sz="36" w:space="0" w:color="auto"/>
            </w:tcBorders>
          </w:tcPr>
          <w:p w:rsidR="001A0FE8" w:rsidRPr="00C23AB9" w:rsidRDefault="00976929" w:rsidP="00267EAC">
            <w:pPr>
              <w:jc w:val="center"/>
              <w:rPr>
                <w:snapToGrid w:val="0"/>
              </w:rPr>
            </w:pPr>
            <w:r>
              <w:rPr>
                <w:snapToGrid w:val="0"/>
              </w:rPr>
              <w:t xml:space="preserve">DI </w:t>
            </w:r>
            <w:r w:rsidR="001A0FE8">
              <w:rPr>
                <w:snapToGrid w:val="0"/>
              </w:rPr>
              <w:t>1.3.2</w:t>
            </w:r>
          </w:p>
        </w:tc>
        <w:tc>
          <w:tcPr>
            <w:tcW w:w="1980" w:type="dxa"/>
            <w:tcBorders>
              <w:left w:val="single" w:sz="36" w:space="0" w:color="auto"/>
            </w:tcBorders>
          </w:tcPr>
          <w:p w:rsidR="001A0FE8" w:rsidRDefault="001A0FE8" w:rsidP="007C407B">
            <w:pPr>
              <w:rPr>
                <w:snapToGrid w:val="0"/>
              </w:rPr>
            </w:pPr>
            <w:r>
              <w:rPr>
                <w:snapToGrid w:val="0"/>
              </w:rPr>
              <w:t>SC 2.2.4.1 i</w:t>
            </w:r>
          </w:p>
        </w:tc>
        <w:tc>
          <w:tcPr>
            <w:tcW w:w="2700" w:type="dxa"/>
          </w:tcPr>
          <w:p w:rsidR="001A0FE8" w:rsidRDefault="001A0FE8" w:rsidP="007C407B">
            <w:pPr>
              <w:rPr>
                <w:snapToGrid w:val="0"/>
              </w:rPr>
            </w:pPr>
            <w:r>
              <w:rPr>
                <w:snapToGrid w:val="0"/>
              </w:rPr>
              <w:t>SC 2.2.4.1 i</w:t>
            </w:r>
          </w:p>
        </w:tc>
        <w:tc>
          <w:tcPr>
            <w:tcW w:w="2430" w:type="dxa"/>
          </w:tcPr>
          <w:p w:rsidR="001A0FE8" w:rsidRDefault="00976929" w:rsidP="007068B3">
            <w:pPr>
              <w:rPr>
                <w:snapToGrid w:val="0"/>
              </w:rPr>
            </w:pPr>
            <w:r>
              <w:rPr>
                <w:snapToGrid w:val="0"/>
              </w:rPr>
              <w:t>SC 2.2.4.1 i</w:t>
            </w:r>
          </w:p>
        </w:tc>
      </w:tr>
      <w:tr w:rsidR="00C46582" w:rsidTr="00A309B4">
        <w:trPr>
          <w:trHeight w:val="255"/>
        </w:trPr>
        <w:tc>
          <w:tcPr>
            <w:tcW w:w="4608" w:type="dxa"/>
            <w:tcBorders>
              <w:right w:val="single" w:sz="36" w:space="0" w:color="auto"/>
            </w:tcBorders>
          </w:tcPr>
          <w:p w:rsidR="00780B20" w:rsidRDefault="00780B20" w:rsidP="0060488A">
            <w:pPr>
              <w:ind w:hanging="12"/>
              <w:rPr>
                <w:snapToGrid w:val="0"/>
              </w:rPr>
            </w:pPr>
            <w:r>
              <w:rPr>
                <w:snapToGrid w:val="0"/>
              </w:rPr>
              <w:t>Ability to operate powered instrument and handpiece simultaneously.</w:t>
            </w:r>
          </w:p>
          <w:p w:rsidR="00780B20" w:rsidRDefault="00780B20" w:rsidP="0060488A">
            <w:pPr>
              <w:ind w:hanging="12"/>
              <w:rPr>
                <w:snapToGrid w:val="0"/>
              </w:rPr>
            </w:pP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C23AB9" w:rsidRPr="00C23AB9">
              <w:rPr>
                <w:snapToGrid w:val="0"/>
              </w:rPr>
              <w:t>3.1.1</w:t>
            </w:r>
          </w:p>
        </w:tc>
        <w:tc>
          <w:tcPr>
            <w:tcW w:w="1980" w:type="dxa"/>
            <w:tcBorders>
              <w:left w:val="single" w:sz="36" w:space="0" w:color="auto"/>
            </w:tcBorders>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tc>
        <w:tc>
          <w:tcPr>
            <w:tcW w:w="2700" w:type="dxa"/>
          </w:tcPr>
          <w:p w:rsidR="00780B20" w:rsidRDefault="00A023BB" w:rsidP="00111E62">
            <w:pPr>
              <w:rPr>
                <w:snapToGrid w:val="0"/>
              </w:rPr>
            </w:pPr>
            <w:r>
              <w:rPr>
                <w:snapToGrid w:val="0"/>
              </w:rPr>
              <w:t>SC</w:t>
            </w:r>
            <w:r w:rsidR="00780B20">
              <w:rPr>
                <w:snapToGrid w:val="0"/>
              </w:rPr>
              <w:t xml:space="preserve"> 2.2.4 a</w:t>
            </w:r>
          </w:p>
          <w:p w:rsidR="00780B20" w:rsidRDefault="00A023BB" w:rsidP="00111E62">
            <w:pPr>
              <w:rPr>
                <w:snapToGrid w:val="0"/>
              </w:rPr>
            </w:pPr>
            <w:r>
              <w:rPr>
                <w:snapToGrid w:val="0"/>
              </w:rPr>
              <w:t>SC</w:t>
            </w:r>
            <w:r w:rsidR="00780B20">
              <w:rPr>
                <w:snapToGrid w:val="0"/>
              </w:rPr>
              <w:t xml:space="preserve"> 2.2.4 b</w:t>
            </w:r>
          </w:p>
        </w:tc>
        <w:tc>
          <w:tcPr>
            <w:tcW w:w="2430" w:type="dxa"/>
          </w:tcPr>
          <w:p w:rsidR="00780B20" w:rsidRDefault="00A023BB" w:rsidP="007068B3">
            <w:pPr>
              <w:rPr>
                <w:snapToGrid w:val="0"/>
              </w:rPr>
            </w:pPr>
            <w:r>
              <w:rPr>
                <w:snapToGrid w:val="0"/>
              </w:rPr>
              <w:t>SC</w:t>
            </w:r>
            <w:r w:rsidR="00780B20">
              <w:rPr>
                <w:snapToGrid w:val="0"/>
              </w:rPr>
              <w:t xml:space="preserve"> 2.2.4 a</w:t>
            </w:r>
          </w:p>
          <w:p w:rsidR="00780B20" w:rsidRDefault="00A023BB" w:rsidP="007068B3">
            <w:pPr>
              <w:rPr>
                <w:snapToGrid w:val="0"/>
              </w:rPr>
            </w:pPr>
            <w:r>
              <w:rPr>
                <w:snapToGrid w:val="0"/>
              </w:rPr>
              <w:t>SC</w:t>
            </w:r>
            <w:r w:rsidR="00780B20">
              <w:rPr>
                <w:snapToGrid w:val="0"/>
              </w:rPr>
              <w:t xml:space="preserve"> 2.2.4 b</w:t>
            </w:r>
          </w:p>
        </w:tc>
      </w:tr>
      <w:tr w:rsidR="00C46582" w:rsidTr="00A309B4">
        <w:trPr>
          <w:trHeight w:val="255"/>
        </w:trPr>
        <w:tc>
          <w:tcPr>
            <w:tcW w:w="4608" w:type="dxa"/>
            <w:tcBorders>
              <w:right w:val="single" w:sz="36" w:space="0" w:color="auto"/>
            </w:tcBorders>
          </w:tcPr>
          <w:p w:rsidR="00780B20" w:rsidRDefault="00780B20" w:rsidP="0060488A">
            <w:pPr>
              <w:ind w:hanging="12"/>
              <w:rPr>
                <w:snapToGrid w:val="0"/>
              </w:rPr>
            </w:pPr>
            <w:r>
              <w:rPr>
                <w:snapToGrid w:val="0"/>
              </w:rPr>
              <w:t>Ability to operate 2 hand-controlled handpieces</w:t>
            </w:r>
            <w:r>
              <w:rPr>
                <w:i/>
                <w:snapToGrid w:val="0"/>
              </w:rPr>
              <w:t xml:space="preserve"> </w:t>
            </w:r>
            <w:r>
              <w:rPr>
                <w:snapToGrid w:val="0"/>
              </w:rPr>
              <w:t>simultaneously.</w:t>
            </w:r>
          </w:p>
        </w:tc>
        <w:tc>
          <w:tcPr>
            <w:tcW w:w="1440" w:type="dxa"/>
            <w:tcBorders>
              <w:right w:val="single" w:sz="36" w:space="0" w:color="auto"/>
            </w:tcBorders>
          </w:tcPr>
          <w:p w:rsidR="00780B20" w:rsidRDefault="00976929" w:rsidP="00267EAC">
            <w:pPr>
              <w:jc w:val="center"/>
              <w:rPr>
                <w:snapToGrid w:val="0"/>
              </w:rPr>
            </w:pPr>
            <w:r>
              <w:rPr>
                <w:snapToGrid w:val="0"/>
              </w:rPr>
              <w:t xml:space="preserve">DI </w:t>
            </w:r>
            <w:r w:rsidR="00C23AB9" w:rsidRPr="00C23AB9">
              <w:rPr>
                <w:snapToGrid w:val="0"/>
              </w:rPr>
              <w:t>3.1.2</w:t>
            </w:r>
          </w:p>
        </w:tc>
        <w:tc>
          <w:tcPr>
            <w:tcW w:w="1980" w:type="dxa"/>
            <w:tcBorders>
              <w:left w:val="single" w:sz="36" w:space="0" w:color="auto"/>
            </w:tcBorders>
          </w:tcPr>
          <w:p w:rsidR="00780B20" w:rsidRDefault="00A023BB" w:rsidP="007E451F">
            <w:pPr>
              <w:rPr>
                <w:snapToGrid w:val="0"/>
              </w:rPr>
            </w:pPr>
            <w:r>
              <w:rPr>
                <w:snapToGrid w:val="0"/>
              </w:rPr>
              <w:t>SC</w:t>
            </w:r>
            <w:r w:rsidR="00780B20">
              <w:rPr>
                <w:snapToGrid w:val="0"/>
              </w:rPr>
              <w:t xml:space="preserve"> 2.2.4 a</w:t>
            </w:r>
          </w:p>
          <w:p w:rsidR="00780B20" w:rsidRDefault="00A023BB" w:rsidP="007E451F">
            <w:pPr>
              <w:rPr>
                <w:snapToGrid w:val="0"/>
              </w:rPr>
            </w:pPr>
            <w:r>
              <w:rPr>
                <w:snapToGrid w:val="0"/>
              </w:rPr>
              <w:t>SC</w:t>
            </w:r>
            <w:r w:rsidR="00780B20">
              <w:rPr>
                <w:snapToGrid w:val="0"/>
              </w:rPr>
              <w:t xml:space="preserve"> 2.2.4 b</w:t>
            </w:r>
          </w:p>
        </w:tc>
        <w:tc>
          <w:tcPr>
            <w:tcW w:w="2700" w:type="dxa"/>
          </w:tcPr>
          <w:p w:rsidR="00780B20" w:rsidRDefault="00A023BB" w:rsidP="00396861">
            <w:pPr>
              <w:rPr>
                <w:snapToGrid w:val="0"/>
              </w:rPr>
            </w:pPr>
            <w:r>
              <w:rPr>
                <w:snapToGrid w:val="0"/>
              </w:rPr>
              <w:t>SC</w:t>
            </w:r>
            <w:r w:rsidR="00780B20">
              <w:rPr>
                <w:snapToGrid w:val="0"/>
              </w:rPr>
              <w:t xml:space="preserve"> 2.2.4 a</w:t>
            </w:r>
          </w:p>
          <w:p w:rsidR="00780B20" w:rsidRDefault="00A023BB" w:rsidP="00396861">
            <w:pPr>
              <w:rPr>
                <w:snapToGrid w:val="0"/>
              </w:rPr>
            </w:pPr>
            <w:r>
              <w:rPr>
                <w:snapToGrid w:val="0"/>
              </w:rPr>
              <w:t>SC</w:t>
            </w:r>
            <w:r w:rsidR="00780B20">
              <w:rPr>
                <w:snapToGrid w:val="0"/>
              </w:rPr>
              <w:t xml:space="preserve"> 2.2.4 b</w:t>
            </w:r>
          </w:p>
        </w:tc>
        <w:tc>
          <w:tcPr>
            <w:tcW w:w="2430" w:type="dxa"/>
          </w:tcPr>
          <w:p w:rsidR="00780B20" w:rsidRDefault="00A023BB" w:rsidP="007068B3">
            <w:pPr>
              <w:rPr>
                <w:snapToGrid w:val="0"/>
              </w:rPr>
            </w:pPr>
            <w:r>
              <w:rPr>
                <w:snapToGrid w:val="0"/>
              </w:rPr>
              <w:t>SC</w:t>
            </w:r>
            <w:r w:rsidR="00780B20">
              <w:rPr>
                <w:snapToGrid w:val="0"/>
              </w:rPr>
              <w:t xml:space="preserve"> 2.2.4 a</w:t>
            </w:r>
          </w:p>
          <w:p w:rsidR="00780B20" w:rsidRDefault="00A023BB" w:rsidP="007068B3">
            <w:pPr>
              <w:rPr>
                <w:snapToGrid w:val="0"/>
              </w:rPr>
            </w:pPr>
            <w:r>
              <w:rPr>
                <w:snapToGrid w:val="0"/>
              </w:rPr>
              <w:t>SC</w:t>
            </w:r>
            <w:r w:rsidR="00780B20">
              <w:rPr>
                <w:snapToGrid w:val="0"/>
              </w:rPr>
              <w:t xml:space="preserve"> 2.2.4 b</w:t>
            </w:r>
          </w:p>
        </w:tc>
      </w:tr>
      <w:tr w:rsidR="00C46582" w:rsidTr="00A309B4">
        <w:trPr>
          <w:trHeight w:val="255"/>
        </w:trPr>
        <w:tc>
          <w:tcPr>
            <w:tcW w:w="4608" w:type="dxa"/>
            <w:tcBorders>
              <w:right w:val="single" w:sz="36" w:space="0" w:color="auto"/>
            </w:tcBorders>
          </w:tcPr>
          <w:p w:rsidR="00780B20" w:rsidRDefault="009B6633" w:rsidP="0042421C">
            <w:pPr>
              <w:ind w:hanging="12"/>
            </w:pPr>
            <w:r w:rsidRPr="009B6633">
              <w:t>Provide support for window lock by handpieces with hand controls</w:t>
            </w:r>
            <w:r>
              <w:t>.</w:t>
            </w:r>
          </w:p>
          <w:p w:rsidR="00821966" w:rsidRDefault="00821966" w:rsidP="0042421C">
            <w:pPr>
              <w:ind w:hanging="12"/>
            </w:pPr>
          </w:p>
        </w:tc>
        <w:tc>
          <w:tcPr>
            <w:tcW w:w="1440" w:type="dxa"/>
            <w:tcBorders>
              <w:right w:val="single" w:sz="36" w:space="0" w:color="auto"/>
            </w:tcBorders>
          </w:tcPr>
          <w:p w:rsidR="00976929" w:rsidRDefault="00976929" w:rsidP="00267EAC">
            <w:pPr>
              <w:jc w:val="center"/>
              <w:rPr>
                <w:snapToGrid w:val="0"/>
              </w:rPr>
            </w:pPr>
            <w:r>
              <w:rPr>
                <w:snapToGrid w:val="0"/>
              </w:rPr>
              <w:t xml:space="preserve">DI </w:t>
            </w:r>
            <w:r w:rsidR="00C83177">
              <w:rPr>
                <w:snapToGrid w:val="0"/>
              </w:rPr>
              <w:t>1.8.2</w:t>
            </w:r>
          </w:p>
          <w:p w:rsidR="009B2465" w:rsidDel="00B96082" w:rsidRDefault="009B2465" w:rsidP="007C407B">
            <w:pPr>
              <w:jc w:val="center"/>
              <w:rPr>
                <w:snapToGrid w:val="0"/>
              </w:rPr>
            </w:pPr>
          </w:p>
        </w:tc>
        <w:tc>
          <w:tcPr>
            <w:tcW w:w="1980" w:type="dxa"/>
            <w:tcBorders>
              <w:left w:val="single" w:sz="36" w:space="0" w:color="auto"/>
            </w:tcBorders>
          </w:tcPr>
          <w:p w:rsidR="00780B20" w:rsidRDefault="00A023BB" w:rsidP="0058521D">
            <w:pPr>
              <w:rPr>
                <w:snapToGrid w:val="0"/>
              </w:rPr>
            </w:pPr>
            <w:r>
              <w:rPr>
                <w:snapToGrid w:val="0"/>
              </w:rPr>
              <w:t>SC</w:t>
            </w:r>
            <w:r w:rsidR="00780B20">
              <w:rPr>
                <w:snapToGrid w:val="0"/>
              </w:rPr>
              <w:t xml:space="preserve"> 2.2.4.1 a</w:t>
            </w:r>
          </w:p>
          <w:p w:rsidR="00780B20" w:rsidRDefault="00A023BB" w:rsidP="0042421C">
            <w:pPr>
              <w:rPr>
                <w:snapToGrid w:val="0"/>
              </w:rPr>
            </w:pPr>
            <w:r>
              <w:rPr>
                <w:snapToGrid w:val="0"/>
              </w:rPr>
              <w:t>SC</w:t>
            </w:r>
            <w:r w:rsidR="00780B20">
              <w:rPr>
                <w:snapToGrid w:val="0"/>
              </w:rPr>
              <w:t xml:space="preserve"> 2.2.4.1 k</w:t>
            </w:r>
          </w:p>
        </w:tc>
        <w:tc>
          <w:tcPr>
            <w:tcW w:w="2700" w:type="dxa"/>
          </w:tcPr>
          <w:p w:rsidR="00780B20" w:rsidRDefault="00A023BB" w:rsidP="00111E62">
            <w:r>
              <w:t>SC</w:t>
            </w:r>
            <w:r w:rsidR="00780B20">
              <w:t xml:space="preserve"> 2.2.4.1 a</w:t>
            </w:r>
          </w:p>
          <w:p w:rsidR="00780B20" w:rsidRDefault="00A023BB" w:rsidP="00A309B4">
            <w:r>
              <w:rPr>
                <w:snapToGrid w:val="0"/>
              </w:rPr>
              <w:t>SC</w:t>
            </w:r>
            <w:r w:rsidR="00780B20">
              <w:rPr>
                <w:snapToGrid w:val="0"/>
              </w:rPr>
              <w:t xml:space="preserve"> 2.2.4.1 k</w:t>
            </w:r>
            <w:r w:rsidR="00821966" w:rsidDel="00821966">
              <w:rPr>
                <w:snapToGrid w:val="0"/>
              </w:rPr>
              <w:t xml:space="preserve"> </w:t>
            </w:r>
          </w:p>
        </w:tc>
        <w:tc>
          <w:tcPr>
            <w:tcW w:w="2430" w:type="dxa"/>
          </w:tcPr>
          <w:p w:rsidR="003E7EF1" w:rsidRDefault="00A023BB" w:rsidP="003E7EF1">
            <w:pPr>
              <w:rPr>
                <w:snapToGrid w:val="0"/>
              </w:rPr>
            </w:pPr>
            <w:r>
              <w:rPr>
                <w:snapToGrid w:val="0"/>
              </w:rPr>
              <w:t>SC</w:t>
            </w:r>
            <w:r w:rsidR="003E7EF1">
              <w:rPr>
                <w:snapToGrid w:val="0"/>
              </w:rPr>
              <w:t xml:space="preserve"> 2.2.4.1 </w:t>
            </w:r>
            <w:r w:rsidR="00821966">
              <w:rPr>
                <w:snapToGrid w:val="0"/>
              </w:rPr>
              <w:t>a</w:t>
            </w:r>
          </w:p>
          <w:p w:rsidR="00780B20" w:rsidRDefault="00A023BB" w:rsidP="00A309B4">
            <w:r>
              <w:t>SC</w:t>
            </w:r>
            <w:r w:rsidR="00780B20">
              <w:t xml:space="preserve"> 2.2.4.1 </w:t>
            </w:r>
            <w:r w:rsidR="00821966">
              <w:t>k</w:t>
            </w:r>
            <w:r w:rsidR="00821966" w:rsidDel="00821966">
              <w:t xml:space="preserve"> </w:t>
            </w:r>
          </w:p>
        </w:tc>
      </w:tr>
      <w:tr w:rsidR="00976929" w:rsidTr="0029185A">
        <w:trPr>
          <w:trHeight w:val="255"/>
        </w:trPr>
        <w:tc>
          <w:tcPr>
            <w:tcW w:w="4608" w:type="dxa"/>
            <w:tcBorders>
              <w:right w:val="single" w:sz="36" w:space="0" w:color="auto"/>
            </w:tcBorders>
          </w:tcPr>
          <w:p w:rsidR="00976929" w:rsidRDefault="00976929" w:rsidP="0060488A">
            <w:pPr>
              <w:ind w:hanging="12"/>
            </w:pPr>
            <w:r w:rsidRPr="00976929">
              <w:t>Provide support for window lock from front panel</w:t>
            </w:r>
            <w:r>
              <w:t>.</w:t>
            </w:r>
          </w:p>
        </w:tc>
        <w:tc>
          <w:tcPr>
            <w:tcW w:w="1440" w:type="dxa"/>
            <w:tcBorders>
              <w:right w:val="single" w:sz="36" w:space="0" w:color="auto"/>
            </w:tcBorders>
          </w:tcPr>
          <w:p w:rsidR="00976929" w:rsidRPr="007C407B" w:rsidRDefault="00976929" w:rsidP="00267EAC">
            <w:pPr>
              <w:jc w:val="center"/>
              <w:rPr>
                <w:snapToGrid w:val="0"/>
                <w:highlight w:val="red"/>
              </w:rPr>
            </w:pPr>
            <w:r>
              <w:rPr>
                <w:snapToGrid w:val="0"/>
              </w:rPr>
              <w:t xml:space="preserve">DI </w:t>
            </w:r>
            <w:r w:rsidRPr="00A309B4">
              <w:rPr>
                <w:snapToGrid w:val="0"/>
              </w:rPr>
              <w:t>1.8.3</w:t>
            </w:r>
          </w:p>
        </w:tc>
        <w:tc>
          <w:tcPr>
            <w:tcW w:w="1980" w:type="dxa"/>
            <w:tcBorders>
              <w:left w:val="single" w:sz="36" w:space="0" w:color="auto"/>
            </w:tcBorders>
          </w:tcPr>
          <w:p w:rsidR="009B6633" w:rsidRDefault="009B6633" w:rsidP="009B6633">
            <w:pPr>
              <w:rPr>
                <w:snapToGrid w:val="0"/>
              </w:rPr>
            </w:pPr>
            <w:r>
              <w:rPr>
                <w:snapToGrid w:val="0"/>
              </w:rPr>
              <w:t>SC 2.2.4.1 a</w:t>
            </w:r>
          </w:p>
          <w:p w:rsidR="00976929" w:rsidRDefault="00976929" w:rsidP="007C407B">
            <w:pPr>
              <w:rPr>
                <w:snapToGrid w:val="0"/>
              </w:rPr>
            </w:pPr>
            <w:r>
              <w:rPr>
                <w:snapToGrid w:val="0"/>
              </w:rPr>
              <w:t>SC 2.2.4.1 n</w:t>
            </w:r>
          </w:p>
        </w:tc>
        <w:tc>
          <w:tcPr>
            <w:tcW w:w="2700" w:type="dxa"/>
          </w:tcPr>
          <w:p w:rsidR="009B6633" w:rsidRDefault="009B6633" w:rsidP="009B6633">
            <w:pPr>
              <w:rPr>
                <w:snapToGrid w:val="0"/>
              </w:rPr>
            </w:pPr>
            <w:r>
              <w:rPr>
                <w:snapToGrid w:val="0"/>
              </w:rPr>
              <w:t>SC 2.2.4.1 a</w:t>
            </w:r>
          </w:p>
          <w:p w:rsidR="00976929" w:rsidRDefault="00976929" w:rsidP="00111E62">
            <w:r>
              <w:rPr>
                <w:snapToGrid w:val="0"/>
              </w:rPr>
              <w:t>SC 2.2.4.1 n</w:t>
            </w:r>
          </w:p>
        </w:tc>
        <w:tc>
          <w:tcPr>
            <w:tcW w:w="2430" w:type="dxa"/>
          </w:tcPr>
          <w:p w:rsidR="009B6633" w:rsidRDefault="009B6633" w:rsidP="009B6633">
            <w:pPr>
              <w:rPr>
                <w:snapToGrid w:val="0"/>
              </w:rPr>
            </w:pPr>
            <w:r>
              <w:rPr>
                <w:snapToGrid w:val="0"/>
              </w:rPr>
              <w:t>SC 2.2.4.1 a</w:t>
            </w:r>
          </w:p>
          <w:p w:rsidR="00976929" w:rsidRDefault="00976929" w:rsidP="003E7EF1">
            <w:pPr>
              <w:rPr>
                <w:snapToGrid w:val="0"/>
              </w:rPr>
            </w:pPr>
            <w:r>
              <w:rPr>
                <w:snapToGrid w:val="0"/>
              </w:rPr>
              <w:t>SC 2.2.4.1 n</w:t>
            </w:r>
          </w:p>
        </w:tc>
      </w:tr>
      <w:tr w:rsidR="009B6633" w:rsidTr="0029185A">
        <w:trPr>
          <w:trHeight w:val="255"/>
        </w:trPr>
        <w:tc>
          <w:tcPr>
            <w:tcW w:w="4608" w:type="dxa"/>
            <w:tcBorders>
              <w:right w:val="single" w:sz="36" w:space="0" w:color="auto"/>
            </w:tcBorders>
          </w:tcPr>
          <w:p w:rsidR="009B6633" w:rsidRPr="00976929" w:rsidRDefault="009B6633" w:rsidP="000A4FD2">
            <w:pPr>
              <w:ind w:hanging="12"/>
            </w:pPr>
            <w:r w:rsidRPr="009B6633">
              <w:lastRenderedPageBreak/>
              <w:t xml:space="preserve">Provide support for window lock by </w:t>
            </w:r>
            <w:r>
              <w:t xml:space="preserve">footswitch </w:t>
            </w:r>
            <w:r w:rsidRPr="009B6633">
              <w:t>controls</w:t>
            </w:r>
            <w:r w:rsidR="0042421C">
              <w:t>.</w:t>
            </w:r>
          </w:p>
        </w:tc>
        <w:tc>
          <w:tcPr>
            <w:tcW w:w="1440" w:type="dxa"/>
            <w:tcBorders>
              <w:right w:val="single" w:sz="36" w:space="0" w:color="auto"/>
            </w:tcBorders>
          </w:tcPr>
          <w:p w:rsidR="009B6633" w:rsidRDefault="001A20FE" w:rsidP="00821966">
            <w:pPr>
              <w:jc w:val="center"/>
              <w:rPr>
                <w:snapToGrid w:val="0"/>
              </w:rPr>
            </w:pPr>
            <w:r>
              <w:rPr>
                <w:snapToGrid w:val="0"/>
              </w:rPr>
              <w:t xml:space="preserve">DI </w:t>
            </w:r>
            <w:r w:rsidRPr="00D0165D">
              <w:rPr>
                <w:snapToGrid w:val="0"/>
              </w:rPr>
              <w:t>1.8.</w:t>
            </w:r>
            <w:r>
              <w:rPr>
                <w:snapToGrid w:val="0"/>
              </w:rPr>
              <w:t>4</w:t>
            </w:r>
          </w:p>
        </w:tc>
        <w:tc>
          <w:tcPr>
            <w:tcW w:w="1980" w:type="dxa"/>
            <w:tcBorders>
              <w:left w:val="single" w:sz="36" w:space="0" w:color="auto"/>
            </w:tcBorders>
          </w:tcPr>
          <w:p w:rsidR="009B6633" w:rsidRDefault="009B6633" w:rsidP="009B6633">
            <w:pPr>
              <w:rPr>
                <w:snapToGrid w:val="0"/>
              </w:rPr>
            </w:pPr>
            <w:r>
              <w:rPr>
                <w:snapToGrid w:val="0"/>
              </w:rPr>
              <w:t>SC 2.2.4.4 a</w:t>
            </w:r>
          </w:p>
          <w:p w:rsidR="009B6633" w:rsidRDefault="009B6633" w:rsidP="009B6633">
            <w:pPr>
              <w:rPr>
                <w:snapToGrid w:val="0"/>
              </w:rPr>
            </w:pPr>
            <w:r>
              <w:rPr>
                <w:snapToGrid w:val="0"/>
              </w:rPr>
              <w:t>SC 2.2.4.4 d</w:t>
            </w:r>
          </w:p>
          <w:p w:rsidR="009B6633" w:rsidRDefault="009B6633" w:rsidP="009B6633">
            <w:pPr>
              <w:rPr>
                <w:snapToGrid w:val="0"/>
              </w:rPr>
            </w:pPr>
            <w:r>
              <w:rPr>
                <w:snapToGrid w:val="0"/>
              </w:rPr>
              <w:t>SC 2.2.4.4 f</w:t>
            </w:r>
          </w:p>
          <w:p w:rsidR="009B6633" w:rsidRDefault="009B6633" w:rsidP="009B6633">
            <w:pPr>
              <w:rPr>
                <w:snapToGrid w:val="0"/>
              </w:rPr>
            </w:pPr>
          </w:p>
          <w:p w:rsidR="009B6633" w:rsidRDefault="009B6633" w:rsidP="009B6633">
            <w:r>
              <w:t>DYONICS II Footswitch Software Requirements (15000283)</w:t>
            </w:r>
          </w:p>
          <w:p w:rsidR="009B6633" w:rsidRDefault="009B6633" w:rsidP="007C407B">
            <w:pPr>
              <w:rPr>
                <w:snapToGrid w:val="0"/>
              </w:rPr>
            </w:pPr>
          </w:p>
        </w:tc>
        <w:tc>
          <w:tcPr>
            <w:tcW w:w="2700" w:type="dxa"/>
          </w:tcPr>
          <w:p w:rsidR="009B6633" w:rsidRDefault="009B6633" w:rsidP="009B6633">
            <w:r>
              <w:t>SC 2.2.4.4 a</w:t>
            </w:r>
          </w:p>
          <w:p w:rsidR="009B6633" w:rsidRDefault="009B6633" w:rsidP="009B6633">
            <w:r>
              <w:t>SC 2.2.4.4 d</w:t>
            </w:r>
          </w:p>
          <w:p w:rsidR="009B6633" w:rsidRDefault="009B6633" w:rsidP="009B6633">
            <w:r>
              <w:t>SC 2.2.4.4 f</w:t>
            </w:r>
          </w:p>
          <w:p w:rsidR="009B6633" w:rsidRDefault="009B6633" w:rsidP="009B6633"/>
          <w:p w:rsidR="009B6633" w:rsidRDefault="009B6633" w:rsidP="009B6633">
            <w:r>
              <w:t>DYONICS II Footswitch Software Design Specification (15000284)</w:t>
            </w:r>
          </w:p>
          <w:p w:rsidR="009B6633" w:rsidRDefault="009B6633" w:rsidP="009B6633"/>
          <w:p w:rsidR="009B6633" w:rsidRDefault="009B6633" w:rsidP="009B6633"/>
          <w:p w:rsidR="009B6633" w:rsidRDefault="009B6633" w:rsidP="009B6633">
            <w:pPr>
              <w:rPr>
                <w:snapToGrid w:val="0"/>
              </w:rPr>
            </w:pPr>
            <w:r>
              <w:t>DYONICS II RS485 Accessory Protocol (15000286)</w:t>
            </w:r>
          </w:p>
        </w:tc>
        <w:tc>
          <w:tcPr>
            <w:tcW w:w="2430" w:type="dxa"/>
          </w:tcPr>
          <w:p w:rsidR="009B6633" w:rsidRDefault="009B6633" w:rsidP="009B6633">
            <w:r>
              <w:t>SC 2.2.4.4 a</w:t>
            </w:r>
          </w:p>
          <w:p w:rsidR="009B6633" w:rsidRDefault="009B6633" w:rsidP="009B6633">
            <w:r>
              <w:t>SC 2.2.4.4 d</w:t>
            </w:r>
          </w:p>
          <w:p w:rsidR="009B6633" w:rsidRDefault="009B6633" w:rsidP="009B6633">
            <w:r>
              <w:t>SC 2.2.4.4 f</w:t>
            </w:r>
          </w:p>
          <w:p w:rsidR="009B6633" w:rsidRDefault="009B6633" w:rsidP="009B6633"/>
          <w:p w:rsidR="009B6633" w:rsidRDefault="009B6633" w:rsidP="009B6633"/>
          <w:p w:rsidR="009B6633" w:rsidRDefault="009B6633" w:rsidP="009B6633">
            <w:r>
              <w:t>DYONICS II Footswitch Software Design Verification (15000303)</w:t>
            </w:r>
          </w:p>
          <w:p w:rsidR="009B6633" w:rsidRDefault="009B6633" w:rsidP="009B6633"/>
          <w:p w:rsidR="009B6633" w:rsidRDefault="009B6633" w:rsidP="009B6633">
            <w:pPr>
              <w:rPr>
                <w:snapToGrid w:val="0"/>
              </w:rPr>
            </w:pPr>
            <w:r>
              <w:t>DYONICS II RS485 Accessory Protocol Verification (15000704)</w:t>
            </w:r>
          </w:p>
        </w:tc>
      </w:tr>
      <w:tr w:rsidR="00C46582" w:rsidTr="00A309B4">
        <w:trPr>
          <w:trHeight w:val="255"/>
        </w:trPr>
        <w:tc>
          <w:tcPr>
            <w:tcW w:w="4608" w:type="dxa"/>
            <w:tcBorders>
              <w:right w:val="single" w:sz="36" w:space="0" w:color="auto"/>
            </w:tcBorders>
          </w:tcPr>
          <w:p w:rsidR="00311525" w:rsidRDefault="00311525" w:rsidP="00A309B4">
            <w:pPr>
              <w:rPr>
                <w:snapToGrid w:val="0"/>
              </w:rPr>
            </w:pPr>
            <w:r>
              <w:t>Support all existing Dyonics Power handpieces, blades, burrs and footswitches</w:t>
            </w:r>
          </w:p>
          <w:p w:rsidR="00311525" w:rsidDel="00B04E13" w:rsidRDefault="00311525" w:rsidP="004D23A5"/>
        </w:tc>
        <w:tc>
          <w:tcPr>
            <w:tcW w:w="1440" w:type="dxa"/>
            <w:tcBorders>
              <w:right w:val="single" w:sz="36" w:space="0" w:color="auto"/>
            </w:tcBorders>
          </w:tcPr>
          <w:p w:rsidR="009B2465" w:rsidRDefault="00976929" w:rsidP="00267EAC">
            <w:pPr>
              <w:jc w:val="center"/>
              <w:rPr>
                <w:snapToGrid w:val="0"/>
              </w:rPr>
            </w:pPr>
            <w:r>
              <w:rPr>
                <w:snapToGrid w:val="0"/>
              </w:rPr>
              <w:t xml:space="preserve">DI </w:t>
            </w:r>
            <w:r w:rsidR="003F592E" w:rsidRPr="003F592E">
              <w:rPr>
                <w:snapToGrid w:val="0"/>
              </w:rPr>
              <w:t>4.4.1</w:t>
            </w:r>
          </w:p>
        </w:tc>
        <w:tc>
          <w:tcPr>
            <w:tcW w:w="1980" w:type="dxa"/>
            <w:tcBorders>
              <w:left w:val="single" w:sz="36" w:space="0" w:color="auto"/>
            </w:tcBorders>
          </w:tcPr>
          <w:p w:rsidR="00311525" w:rsidRDefault="00A023BB" w:rsidP="006579A5">
            <w:pPr>
              <w:rPr>
                <w:snapToGrid w:val="0"/>
              </w:rPr>
            </w:pPr>
            <w:r>
              <w:rPr>
                <w:snapToGrid w:val="0"/>
              </w:rPr>
              <w:t>SC</w:t>
            </w:r>
            <w:r w:rsidR="00311525">
              <w:rPr>
                <w:snapToGrid w:val="0"/>
              </w:rPr>
              <w:t xml:space="preserve"> 2.2.4.1 c</w:t>
            </w:r>
          </w:p>
          <w:p w:rsidR="00311525" w:rsidRDefault="00A023BB" w:rsidP="006579A5">
            <w:pPr>
              <w:rPr>
                <w:snapToGrid w:val="0"/>
              </w:rPr>
            </w:pPr>
            <w:r>
              <w:rPr>
                <w:snapToGrid w:val="0"/>
              </w:rPr>
              <w:t>SC</w:t>
            </w:r>
            <w:r w:rsidR="00311525">
              <w:rPr>
                <w:snapToGrid w:val="0"/>
              </w:rPr>
              <w:t xml:space="preserve"> 2.2.4.1 f</w:t>
            </w:r>
          </w:p>
          <w:p w:rsidR="00311525" w:rsidRDefault="00A023BB" w:rsidP="006579A5">
            <w:pPr>
              <w:rPr>
                <w:snapToGrid w:val="0"/>
              </w:rPr>
            </w:pPr>
            <w:r>
              <w:rPr>
                <w:snapToGrid w:val="0"/>
              </w:rPr>
              <w:t>SC</w:t>
            </w:r>
            <w:r w:rsidR="00311525">
              <w:rPr>
                <w:snapToGrid w:val="0"/>
              </w:rPr>
              <w:t xml:space="preserve"> 2.2.4.1 g</w:t>
            </w:r>
          </w:p>
          <w:p w:rsidR="00311525" w:rsidRDefault="00A023BB" w:rsidP="006579A5">
            <w:pPr>
              <w:rPr>
                <w:snapToGrid w:val="0"/>
              </w:rPr>
            </w:pPr>
            <w:r>
              <w:t>SC</w:t>
            </w:r>
            <w:r w:rsidR="00311525">
              <w:t xml:space="preserve"> 2.2.4.1 h</w:t>
            </w:r>
            <w:r w:rsidR="00311525">
              <w:rPr>
                <w:snapToGrid w:val="0"/>
              </w:rPr>
              <w:t xml:space="preserve"> </w:t>
            </w:r>
          </w:p>
          <w:p w:rsidR="00311525" w:rsidRDefault="00A023BB" w:rsidP="006579A5">
            <w:pPr>
              <w:rPr>
                <w:snapToGrid w:val="0"/>
              </w:rPr>
            </w:pPr>
            <w:r>
              <w:rPr>
                <w:snapToGrid w:val="0"/>
              </w:rPr>
              <w:t>SC</w:t>
            </w:r>
            <w:r w:rsidR="00311525">
              <w:rPr>
                <w:snapToGrid w:val="0"/>
              </w:rPr>
              <w:t xml:space="preserve"> 2.2.4.1 i</w:t>
            </w:r>
          </w:p>
          <w:p w:rsidR="00311525" w:rsidRDefault="00A023BB" w:rsidP="006579A5">
            <w:pPr>
              <w:rPr>
                <w:snapToGrid w:val="0"/>
              </w:rPr>
            </w:pPr>
            <w:r>
              <w:rPr>
                <w:snapToGrid w:val="0"/>
              </w:rPr>
              <w:t>SC</w:t>
            </w:r>
            <w:r w:rsidR="00311525">
              <w:rPr>
                <w:snapToGrid w:val="0"/>
              </w:rPr>
              <w:t xml:space="preserve"> 2.2.4.1 k</w:t>
            </w:r>
          </w:p>
          <w:p w:rsidR="00311525" w:rsidRDefault="00A023BB" w:rsidP="006579A5">
            <w:pPr>
              <w:rPr>
                <w:snapToGrid w:val="0"/>
              </w:rPr>
            </w:pPr>
            <w:r>
              <w:rPr>
                <w:snapToGrid w:val="0"/>
              </w:rPr>
              <w:t>SC</w:t>
            </w:r>
            <w:r w:rsidR="00311525">
              <w:rPr>
                <w:snapToGrid w:val="0"/>
              </w:rPr>
              <w:t xml:space="preserve"> 2.2.4.1 l</w:t>
            </w:r>
          </w:p>
          <w:p w:rsidR="00311525" w:rsidRDefault="00A023BB" w:rsidP="00311525">
            <w:r>
              <w:t>SC</w:t>
            </w:r>
            <w:r w:rsidR="00311525">
              <w:t xml:space="preserve"> 2.2.4.4 a</w:t>
            </w:r>
          </w:p>
          <w:p w:rsidR="00311525" w:rsidRDefault="00A023BB" w:rsidP="00D33AE8">
            <w:r>
              <w:t>SC</w:t>
            </w:r>
            <w:r w:rsidR="00311525">
              <w:t xml:space="preserve"> </w:t>
            </w:r>
            <w:r w:rsidR="00764208">
              <w:t>2.2.4.4 c</w:t>
            </w:r>
          </w:p>
          <w:p w:rsidR="00B807D1" w:rsidRDefault="00A023BB" w:rsidP="00D33AE8">
            <w:pPr>
              <w:rPr>
                <w:snapToGrid w:val="0"/>
              </w:rPr>
            </w:pPr>
            <w:r>
              <w:t>SC</w:t>
            </w:r>
            <w:r w:rsidR="00B807D1">
              <w:t xml:space="preserve"> </w:t>
            </w:r>
            <w:r w:rsidR="00764208">
              <w:t>2.2.4.4 e</w:t>
            </w:r>
          </w:p>
        </w:tc>
        <w:tc>
          <w:tcPr>
            <w:tcW w:w="2700" w:type="dxa"/>
          </w:tcPr>
          <w:p w:rsidR="00311525" w:rsidRDefault="00A023BB" w:rsidP="006579A5">
            <w:pPr>
              <w:rPr>
                <w:snapToGrid w:val="0"/>
              </w:rPr>
            </w:pPr>
            <w:r>
              <w:rPr>
                <w:snapToGrid w:val="0"/>
              </w:rPr>
              <w:t>SC</w:t>
            </w:r>
            <w:r w:rsidR="00311525">
              <w:rPr>
                <w:snapToGrid w:val="0"/>
              </w:rPr>
              <w:t xml:space="preserve"> 2.2.4.1 c</w:t>
            </w:r>
          </w:p>
          <w:p w:rsidR="00311525" w:rsidRDefault="00A023BB" w:rsidP="006579A5">
            <w:pPr>
              <w:rPr>
                <w:snapToGrid w:val="0"/>
              </w:rPr>
            </w:pPr>
            <w:r>
              <w:rPr>
                <w:snapToGrid w:val="0"/>
              </w:rPr>
              <w:t>SC</w:t>
            </w:r>
            <w:r w:rsidR="00311525">
              <w:rPr>
                <w:snapToGrid w:val="0"/>
              </w:rPr>
              <w:t xml:space="preserve"> 2.2.4.1 f</w:t>
            </w:r>
          </w:p>
          <w:p w:rsidR="00311525" w:rsidRDefault="00A023BB" w:rsidP="006579A5">
            <w:pPr>
              <w:rPr>
                <w:snapToGrid w:val="0"/>
              </w:rPr>
            </w:pPr>
            <w:r>
              <w:rPr>
                <w:snapToGrid w:val="0"/>
              </w:rPr>
              <w:t>SC</w:t>
            </w:r>
            <w:r w:rsidR="00311525">
              <w:rPr>
                <w:snapToGrid w:val="0"/>
              </w:rPr>
              <w:t xml:space="preserve"> 2.2.4.1 g</w:t>
            </w:r>
          </w:p>
          <w:p w:rsidR="00311525" w:rsidRDefault="00A023BB" w:rsidP="006579A5">
            <w:pPr>
              <w:rPr>
                <w:snapToGrid w:val="0"/>
              </w:rPr>
            </w:pPr>
            <w:r>
              <w:t>SC</w:t>
            </w:r>
            <w:r w:rsidR="00311525">
              <w:t xml:space="preserve"> 2.2.4.1 h</w:t>
            </w:r>
            <w:r w:rsidR="00311525">
              <w:rPr>
                <w:snapToGrid w:val="0"/>
              </w:rPr>
              <w:t xml:space="preserve"> </w:t>
            </w:r>
          </w:p>
          <w:p w:rsidR="00311525" w:rsidRDefault="00A023BB" w:rsidP="006579A5">
            <w:pPr>
              <w:rPr>
                <w:snapToGrid w:val="0"/>
              </w:rPr>
            </w:pPr>
            <w:r>
              <w:rPr>
                <w:snapToGrid w:val="0"/>
              </w:rPr>
              <w:t>SC</w:t>
            </w:r>
            <w:r w:rsidR="00311525">
              <w:rPr>
                <w:snapToGrid w:val="0"/>
              </w:rPr>
              <w:t xml:space="preserve"> 2.2.4.1 i</w:t>
            </w:r>
          </w:p>
          <w:p w:rsidR="00311525" w:rsidRDefault="00A023BB" w:rsidP="006579A5">
            <w:pPr>
              <w:rPr>
                <w:snapToGrid w:val="0"/>
              </w:rPr>
            </w:pPr>
            <w:r>
              <w:rPr>
                <w:snapToGrid w:val="0"/>
              </w:rPr>
              <w:t>SC</w:t>
            </w:r>
            <w:r w:rsidR="00311525">
              <w:rPr>
                <w:snapToGrid w:val="0"/>
              </w:rPr>
              <w:t xml:space="preserve"> 2.2.4.1 k</w:t>
            </w:r>
          </w:p>
          <w:p w:rsidR="00311525" w:rsidRDefault="00A023BB" w:rsidP="006579A5">
            <w:pPr>
              <w:rPr>
                <w:snapToGrid w:val="0"/>
              </w:rPr>
            </w:pPr>
            <w:r>
              <w:rPr>
                <w:snapToGrid w:val="0"/>
              </w:rPr>
              <w:t>SC</w:t>
            </w:r>
            <w:r w:rsidR="00311525">
              <w:rPr>
                <w:snapToGrid w:val="0"/>
              </w:rPr>
              <w:t xml:space="preserve"> 2.2.4.1 l</w:t>
            </w:r>
          </w:p>
          <w:p w:rsidR="00311525" w:rsidRDefault="00A023BB" w:rsidP="00311525">
            <w:r>
              <w:t>SC</w:t>
            </w:r>
            <w:r w:rsidR="00311525">
              <w:t xml:space="preserve"> 2.2.4.4 a </w:t>
            </w:r>
          </w:p>
          <w:p w:rsidR="00311525" w:rsidRDefault="00A023BB" w:rsidP="00D33AE8">
            <w:r>
              <w:t>SC</w:t>
            </w:r>
            <w:r w:rsidR="00311525">
              <w:t xml:space="preserve"> </w:t>
            </w:r>
            <w:r w:rsidR="00764208">
              <w:t>2.2.4.4 c</w:t>
            </w:r>
          </w:p>
          <w:p w:rsidR="00B807D1" w:rsidRDefault="00A023BB" w:rsidP="00D33AE8">
            <w:pPr>
              <w:rPr>
                <w:snapToGrid w:val="0"/>
              </w:rPr>
            </w:pPr>
            <w:r>
              <w:t>SC</w:t>
            </w:r>
            <w:r w:rsidR="00B807D1">
              <w:t xml:space="preserve"> </w:t>
            </w:r>
            <w:r w:rsidR="00764208">
              <w:t>2.2.4.4 e</w:t>
            </w:r>
          </w:p>
        </w:tc>
        <w:tc>
          <w:tcPr>
            <w:tcW w:w="2430" w:type="dxa"/>
          </w:tcPr>
          <w:p w:rsidR="00311525" w:rsidRDefault="00A023BB" w:rsidP="006579A5">
            <w:pPr>
              <w:rPr>
                <w:snapToGrid w:val="0"/>
              </w:rPr>
            </w:pPr>
            <w:r>
              <w:rPr>
                <w:snapToGrid w:val="0"/>
              </w:rPr>
              <w:t>SC</w:t>
            </w:r>
            <w:r w:rsidR="00311525">
              <w:rPr>
                <w:snapToGrid w:val="0"/>
              </w:rPr>
              <w:t xml:space="preserve"> 2.2.4.1 c</w:t>
            </w:r>
          </w:p>
          <w:p w:rsidR="00311525" w:rsidRDefault="00A023BB" w:rsidP="006579A5">
            <w:pPr>
              <w:rPr>
                <w:snapToGrid w:val="0"/>
              </w:rPr>
            </w:pPr>
            <w:r>
              <w:rPr>
                <w:snapToGrid w:val="0"/>
              </w:rPr>
              <w:t>SC</w:t>
            </w:r>
            <w:r w:rsidR="00311525">
              <w:rPr>
                <w:snapToGrid w:val="0"/>
              </w:rPr>
              <w:t xml:space="preserve"> 2.2.4.1 f</w:t>
            </w:r>
          </w:p>
          <w:p w:rsidR="00311525" w:rsidRDefault="00A023BB" w:rsidP="006579A5">
            <w:pPr>
              <w:rPr>
                <w:snapToGrid w:val="0"/>
              </w:rPr>
            </w:pPr>
            <w:r>
              <w:rPr>
                <w:snapToGrid w:val="0"/>
              </w:rPr>
              <w:t>SC</w:t>
            </w:r>
            <w:r w:rsidR="00311525">
              <w:rPr>
                <w:snapToGrid w:val="0"/>
              </w:rPr>
              <w:t xml:space="preserve"> 2.2.4.1 g</w:t>
            </w:r>
          </w:p>
          <w:p w:rsidR="00311525" w:rsidRDefault="00A023BB" w:rsidP="006579A5">
            <w:pPr>
              <w:rPr>
                <w:snapToGrid w:val="0"/>
              </w:rPr>
            </w:pPr>
            <w:r>
              <w:t>SC</w:t>
            </w:r>
            <w:r w:rsidR="00311525">
              <w:t xml:space="preserve"> 2.2.4.1 h</w:t>
            </w:r>
            <w:r w:rsidR="00311525">
              <w:rPr>
                <w:snapToGrid w:val="0"/>
              </w:rPr>
              <w:t xml:space="preserve"> </w:t>
            </w:r>
          </w:p>
          <w:p w:rsidR="00311525" w:rsidRDefault="00A023BB" w:rsidP="00D33AE8">
            <w:pPr>
              <w:rPr>
                <w:snapToGrid w:val="0"/>
              </w:rPr>
            </w:pPr>
            <w:r>
              <w:rPr>
                <w:snapToGrid w:val="0"/>
              </w:rPr>
              <w:t>SC</w:t>
            </w:r>
            <w:r w:rsidR="00311525">
              <w:rPr>
                <w:snapToGrid w:val="0"/>
              </w:rPr>
              <w:t xml:space="preserve"> 2.2.4.1 i</w:t>
            </w:r>
          </w:p>
          <w:p w:rsidR="003E7EF1" w:rsidRDefault="00A023BB" w:rsidP="003E7EF1">
            <w:pPr>
              <w:rPr>
                <w:snapToGrid w:val="0"/>
              </w:rPr>
            </w:pPr>
            <w:r>
              <w:rPr>
                <w:snapToGrid w:val="0"/>
              </w:rPr>
              <w:t>SC</w:t>
            </w:r>
            <w:r w:rsidR="003E7EF1">
              <w:rPr>
                <w:snapToGrid w:val="0"/>
              </w:rPr>
              <w:t xml:space="preserve"> 2.2.4.1 k</w:t>
            </w:r>
          </w:p>
          <w:p w:rsidR="003E7EF1" w:rsidRDefault="00A023BB" w:rsidP="003E7EF1">
            <w:pPr>
              <w:rPr>
                <w:snapToGrid w:val="0"/>
              </w:rPr>
            </w:pPr>
            <w:r>
              <w:rPr>
                <w:snapToGrid w:val="0"/>
              </w:rPr>
              <w:t>SC</w:t>
            </w:r>
            <w:r w:rsidR="003E7EF1">
              <w:rPr>
                <w:snapToGrid w:val="0"/>
              </w:rPr>
              <w:t xml:space="preserve"> 2.2.4.1 l</w:t>
            </w:r>
          </w:p>
          <w:p w:rsidR="00311525" w:rsidRDefault="00A023BB" w:rsidP="00311525">
            <w:r>
              <w:t>SC</w:t>
            </w:r>
            <w:r w:rsidR="00311525">
              <w:t xml:space="preserve"> 2.2.4.4 a </w:t>
            </w:r>
          </w:p>
          <w:p w:rsidR="00311525" w:rsidRDefault="00A023BB" w:rsidP="00D33AE8">
            <w:r>
              <w:t>SC</w:t>
            </w:r>
            <w:r w:rsidR="00311525">
              <w:t xml:space="preserve"> </w:t>
            </w:r>
            <w:r w:rsidR="00764208">
              <w:t>2.2.4.4 c</w:t>
            </w:r>
          </w:p>
          <w:p w:rsidR="003E7EF1" w:rsidRDefault="00A023BB" w:rsidP="00D33AE8">
            <w:pPr>
              <w:rPr>
                <w:snapToGrid w:val="0"/>
              </w:rPr>
            </w:pPr>
            <w:r>
              <w:t>SC</w:t>
            </w:r>
            <w:r w:rsidR="003E7EF1">
              <w:t xml:space="preserve"> </w:t>
            </w:r>
            <w:r w:rsidR="00764208">
              <w:t>2.2.4.4 e</w:t>
            </w:r>
          </w:p>
        </w:tc>
      </w:tr>
      <w:tr w:rsidR="00C46582" w:rsidTr="00A309B4">
        <w:trPr>
          <w:trHeight w:val="255"/>
        </w:trPr>
        <w:tc>
          <w:tcPr>
            <w:tcW w:w="4608" w:type="dxa"/>
            <w:tcBorders>
              <w:right w:val="single" w:sz="36" w:space="0" w:color="auto"/>
            </w:tcBorders>
          </w:tcPr>
          <w:p w:rsidR="00D67624" w:rsidRDefault="009B2465" w:rsidP="00B04E13">
            <w:r w:rsidRPr="009B2465">
              <w:t>Support the DYONICS POWERMINI hand control and non-hand control handpieces with 3 families of blades/burrs</w:t>
            </w:r>
          </w:p>
        </w:tc>
        <w:tc>
          <w:tcPr>
            <w:tcW w:w="1440" w:type="dxa"/>
            <w:tcBorders>
              <w:right w:val="single" w:sz="36" w:space="0" w:color="auto"/>
            </w:tcBorders>
          </w:tcPr>
          <w:p w:rsidR="00D67624" w:rsidRDefault="00976929" w:rsidP="00267EAC">
            <w:pPr>
              <w:jc w:val="center"/>
              <w:rPr>
                <w:snapToGrid w:val="0"/>
              </w:rPr>
            </w:pPr>
            <w:r>
              <w:rPr>
                <w:snapToGrid w:val="0"/>
              </w:rPr>
              <w:t xml:space="preserve">DI </w:t>
            </w:r>
            <w:r w:rsidR="009B2465" w:rsidRPr="009B2465">
              <w:rPr>
                <w:snapToGrid w:val="0"/>
              </w:rPr>
              <w:t>4.4.2</w:t>
            </w:r>
          </w:p>
        </w:tc>
        <w:tc>
          <w:tcPr>
            <w:tcW w:w="1980" w:type="dxa"/>
            <w:tcBorders>
              <w:left w:val="single" w:sz="36" w:space="0" w:color="auto"/>
            </w:tcBorders>
          </w:tcPr>
          <w:p w:rsidR="00863E21" w:rsidRDefault="00A023BB" w:rsidP="00863E21">
            <w:pPr>
              <w:rPr>
                <w:snapToGrid w:val="0"/>
              </w:rPr>
            </w:pPr>
            <w:r>
              <w:rPr>
                <w:snapToGrid w:val="0"/>
              </w:rPr>
              <w:t>SC</w:t>
            </w:r>
            <w:r w:rsidR="00863E21">
              <w:rPr>
                <w:snapToGrid w:val="0"/>
              </w:rPr>
              <w:t xml:space="preserve"> 2.2.4.1 c</w:t>
            </w:r>
          </w:p>
          <w:p w:rsidR="00863E21" w:rsidRDefault="00A023BB" w:rsidP="00863E21">
            <w:pPr>
              <w:rPr>
                <w:snapToGrid w:val="0"/>
              </w:rPr>
            </w:pPr>
            <w:r>
              <w:rPr>
                <w:snapToGrid w:val="0"/>
              </w:rPr>
              <w:t>SC</w:t>
            </w:r>
            <w:r w:rsidR="00863E21">
              <w:rPr>
                <w:snapToGrid w:val="0"/>
              </w:rPr>
              <w:t xml:space="preserve"> 2.2.4.1 f</w:t>
            </w:r>
          </w:p>
          <w:p w:rsidR="00863E21" w:rsidRDefault="00A023BB" w:rsidP="00863E21">
            <w:pPr>
              <w:rPr>
                <w:snapToGrid w:val="0"/>
              </w:rPr>
            </w:pPr>
            <w:r>
              <w:rPr>
                <w:snapToGrid w:val="0"/>
              </w:rPr>
              <w:t>SC</w:t>
            </w:r>
            <w:r w:rsidR="00863E21">
              <w:rPr>
                <w:snapToGrid w:val="0"/>
              </w:rPr>
              <w:t xml:space="preserve"> 2.2.4.1 g</w:t>
            </w:r>
          </w:p>
          <w:p w:rsidR="00863E21" w:rsidRDefault="00A023BB" w:rsidP="00863E21">
            <w:pPr>
              <w:rPr>
                <w:snapToGrid w:val="0"/>
              </w:rPr>
            </w:pPr>
            <w:r>
              <w:t>SC</w:t>
            </w:r>
            <w:r w:rsidR="00863E21">
              <w:t xml:space="preserve"> 2.2.4.1 h</w:t>
            </w:r>
            <w:r w:rsidR="00863E21">
              <w:rPr>
                <w:snapToGrid w:val="0"/>
              </w:rPr>
              <w:t xml:space="preserve"> </w:t>
            </w:r>
          </w:p>
          <w:p w:rsidR="00863E21" w:rsidRDefault="00A023BB" w:rsidP="00863E21">
            <w:pPr>
              <w:rPr>
                <w:snapToGrid w:val="0"/>
              </w:rPr>
            </w:pPr>
            <w:r>
              <w:rPr>
                <w:snapToGrid w:val="0"/>
              </w:rPr>
              <w:t>SC</w:t>
            </w:r>
            <w:r w:rsidR="00863E21">
              <w:rPr>
                <w:snapToGrid w:val="0"/>
              </w:rPr>
              <w:t xml:space="preserve"> 2.2.4.1 k</w:t>
            </w:r>
          </w:p>
          <w:p w:rsidR="00863E21" w:rsidRDefault="00A023BB" w:rsidP="00863E21">
            <w:pPr>
              <w:rPr>
                <w:snapToGrid w:val="0"/>
              </w:rPr>
            </w:pPr>
            <w:r>
              <w:rPr>
                <w:snapToGrid w:val="0"/>
              </w:rPr>
              <w:t>SC</w:t>
            </w:r>
            <w:r w:rsidR="00863E21">
              <w:rPr>
                <w:snapToGrid w:val="0"/>
              </w:rPr>
              <w:t xml:space="preserve"> 2.2.4.1 l</w:t>
            </w:r>
          </w:p>
          <w:p w:rsidR="00D67624" w:rsidRDefault="00A023BB" w:rsidP="00863E21">
            <w:pPr>
              <w:rPr>
                <w:snapToGrid w:val="0"/>
              </w:rPr>
            </w:pPr>
            <w:r>
              <w:rPr>
                <w:snapToGrid w:val="0"/>
              </w:rPr>
              <w:t>SC</w:t>
            </w:r>
            <w:r w:rsidR="00D67624">
              <w:rPr>
                <w:snapToGrid w:val="0"/>
              </w:rPr>
              <w:t xml:space="preserve"> 2.2.4.1 m</w:t>
            </w:r>
          </w:p>
          <w:p w:rsidR="00D67624" w:rsidRDefault="00A023BB" w:rsidP="006579A5">
            <w:pPr>
              <w:rPr>
                <w:snapToGrid w:val="0"/>
              </w:rPr>
            </w:pPr>
            <w:r>
              <w:rPr>
                <w:snapToGrid w:val="0"/>
              </w:rPr>
              <w:t>SC</w:t>
            </w:r>
            <w:r w:rsidR="00D67624">
              <w:rPr>
                <w:snapToGrid w:val="0"/>
              </w:rPr>
              <w:t xml:space="preserve"> 2.2.4.1 n</w:t>
            </w:r>
          </w:p>
        </w:tc>
        <w:tc>
          <w:tcPr>
            <w:tcW w:w="2700" w:type="dxa"/>
          </w:tcPr>
          <w:p w:rsidR="00863E21" w:rsidRDefault="00A023BB" w:rsidP="00863E21">
            <w:pPr>
              <w:rPr>
                <w:snapToGrid w:val="0"/>
              </w:rPr>
            </w:pPr>
            <w:r>
              <w:rPr>
                <w:snapToGrid w:val="0"/>
              </w:rPr>
              <w:t>SC</w:t>
            </w:r>
            <w:r w:rsidR="00863E21">
              <w:rPr>
                <w:snapToGrid w:val="0"/>
              </w:rPr>
              <w:t xml:space="preserve"> 2.2.4.1 c</w:t>
            </w:r>
          </w:p>
          <w:p w:rsidR="00863E21" w:rsidRDefault="00A023BB" w:rsidP="00863E21">
            <w:pPr>
              <w:rPr>
                <w:snapToGrid w:val="0"/>
              </w:rPr>
            </w:pPr>
            <w:r>
              <w:rPr>
                <w:snapToGrid w:val="0"/>
              </w:rPr>
              <w:t>SC</w:t>
            </w:r>
            <w:r w:rsidR="00863E21">
              <w:rPr>
                <w:snapToGrid w:val="0"/>
              </w:rPr>
              <w:t xml:space="preserve"> 2.2.4.1 f</w:t>
            </w:r>
          </w:p>
          <w:p w:rsidR="00863E21" w:rsidRDefault="00A023BB" w:rsidP="00863E21">
            <w:pPr>
              <w:rPr>
                <w:snapToGrid w:val="0"/>
              </w:rPr>
            </w:pPr>
            <w:r>
              <w:rPr>
                <w:snapToGrid w:val="0"/>
              </w:rPr>
              <w:t>SC</w:t>
            </w:r>
            <w:r w:rsidR="00863E21">
              <w:rPr>
                <w:snapToGrid w:val="0"/>
              </w:rPr>
              <w:t xml:space="preserve"> 2.2.4.1 g</w:t>
            </w:r>
          </w:p>
          <w:p w:rsidR="00863E21" w:rsidRDefault="00A023BB" w:rsidP="00863E21">
            <w:pPr>
              <w:rPr>
                <w:snapToGrid w:val="0"/>
              </w:rPr>
            </w:pPr>
            <w:r>
              <w:t>SC</w:t>
            </w:r>
            <w:r w:rsidR="00863E21">
              <w:t xml:space="preserve"> 2.2.4.1 h</w:t>
            </w:r>
            <w:r w:rsidR="00863E21">
              <w:rPr>
                <w:snapToGrid w:val="0"/>
              </w:rPr>
              <w:t xml:space="preserve"> </w:t>
            </w:r>
          </w:p>
          <w:p w:rsidR="00863E21" w:rsidRDefault="00A023BB" w:rsidP="00863E21">
            <w:pPr>
              <w:rPr>
                <w:snapToGrid w:val="0"/>
              </w:rPr>
            </w:pPr>
            <w:r>
              <w:rPr>
                <w:snapToGrid w:val="0"/>
              </w:rPr>
              <w:t>SC</w:t>
            </w:r>
            <w:r w:rsidR="00863E21">
              <w:rPr>
                <w:snapToGrid w:val="0"/>
              </w:rPr>
              <w:t xml:space="preserve"> 2.2.4.1 k</w:t>
            </w:r>
          </w:p>
          <w:p w:rsidR="00863E21" w:rsidRDefault="00A023BB" w:rsidP="00863E21">
            <w:pPr>
              <w:rPr>
                <w:snapToGrid w:val="0"/>
              </w:rPr>
            </w:pPr>
            <w:r>
              <w:rPr>
                <w:snapToGrid w:val="0"/>
              </w:rPr>
              <w:t>SC</w:t>
            </w:r>
            <w:r w:rsidR="00863E21">
              <w:rPr>
                <w:snapToGrid w:val="0"/>
              </w:rPr>
              <w:t xml:space="preserve"> 2.2.4.1 l</w:t>
            </w:r>
          </w:p>
          <w:p w:rsidR="00D67624" w:rsidRDefault="00A023BB" w:rsidP="00863E21">
            <w:pPr>
              <w:rPr>
                <w:snapToGrid w:val="0"/>
              </w:rPr>
            </w:pPr>
            <w:r>
              <w:rPr>
                <w:snapToGrid w:val="0"/>
              </w:rPr>
              <w:t>SC</w:t>
            </w:r>
            <w:r w:rsidR="00D67624">
              <w:rPr>
                <w:snapToGrid w:val="0"/>
              </w:rPr>
              <w:t xml:space="preserve"> 2.2.4.1 m</w:t>
            </w:r>
          </w:p>
          <w:p w:rsidR="00D67624" w:rsidRDefault="00A023BB" w:rsidP="006579A5">
            <w:pPr>
              <w:rPr>
                <w:snapToGrid w:val="0"/>
              </w:rPr>
            </w:pPr>
            <w:r>
              <w:rPr>
                <w:snapToGrid w:val="0"/>
              </w:rPr>
              <w:t>SC</w:t>
            </w:r>
            <w:r w:rsidR="00D67624">
              <w:rPr>
                <w:snapToGrid w:val="0"/>
              </w:rPr>
              <w:t xml:space="preserve"> 2.2.4.1 n</w:t>
            </w:r>
          </w:p>
        </w:tc>
        <w:tc>
          <w:tcPr>
            <w:tcW w:w="2430" w:type="dxa"/>
          </w:tcPr>
          <w:p w:rsidR="00863E21" w:rsidRDefault="00A023BB" w:rsidP="00863E21">
            <w:pPr>
              <w:rPr>
                <w:snapToGrid w:val="0"/>
              </w:rPr>
            </w:pPr>
            <w:r>
              <w:rPr>
                <w:snapToGrid w:val="0"/>
              </w:rPr>
              <w:t>SC</w:t>
            </w:r>
            <w:r w:rsidR="00863E21">
              <w:rPr>
                <w:snapToGrid w:val="0"/>
              </w:rPr>
              <w:t xml:space="preserve"> 2.2.4.1 c</w:t>
            </w:r>
          </w:p>
          <w:p w:rsidR="00863E21" w:rsidRDefault="00A023BB" w:rsidP="00863E21">
            <w:pPr>
              <w:rPr>
                <w:snapToGrid w:val="0"/>
              </w:rPr>
            </w:pPr>
            <w:r>
              <w:rPr>
                <w:snapToGrid w:val="0"/>
              </w:rPr>
              <w:t>SC</w:t>
            </w:r>
            <w:r w:rsidR="00863E21">
              <w:rPr>
                <w:snapToGrid w:val="0"/>
              </w:rPr>
              <w:t xml:space="preserve"> 2.2.4.1 f</w:t>
            </w:r>
          </w:p>
          <w:p w:rsidR="00863E21" w:rsidRDefault="00A023BB" w:rsidP="00863E21">
            <w:pPr>
              <w:rPr>
                <w:snapToGrid w:val="0"/>
              </w:rPr>
            </w:pPr>
            <w:r>
              <w:rPr>
                <w:snapToGrid w:val="0"/>
              </w:rPr>
              <w:t>SC</w:t>
            </w:r>
            <w:r w:rsidR="00863E21">
              <w:rPr>
                <w:snapToGrid w:val="0"/>
              </w:rPr>
              <w:t xml:space="preserve"> 2.2.4.1 g</w:t>
            </w:r>
          </w:p>
          <w:p w:rsidR="00863E21" w:rsidRDefault="00A023BB" w:rsidP="00863E21">
            <w:pPr>
              <w:rPr>
                <w:snapToGrid w:val="0"/>
              </w:rPr>
            </w:pPr>
            <w:r>
              <w:t>SC</w:t>
            </w:r>
            <w:r w:rsidR="00863E21">
              <w:t xml:space="preserve"> 2.2.4.1 h</w:t>
            </w:r>
            <w:r w:rsidR="00863E21">
              <w:rPr>
                <w:snapToGrid w:val="0"/>
              </w:rPr>
              <w:t xml:space="preserve"> </w:t>
            </w:r>
          </w:p>
          <w:p w:rsidR="003E7EF1" w:rsidRDefault="00A023BB" w:rsidP="003E7EF1">
            <w:pPr>
              <w:rPr>
                <w:snapToGrid w:val="0"/>
              </w:rPr>
            </w:pPr>
            <w:r>
              <w:rPr>
                <w:snapToGrid w:val="0"/>
              </w:rPr>
              <w:t>SC</w:t>
            </w:r>
            <w:r w:rsidR="003E7EF1">
              <w:rPr>
                <w:snapToGrid w:val="0"/>
              </w:rPr>
              <w:t xml:space="preserve"> 2.2.4.1 k</w:t>
            </w:r>
          </w:p>
          <w:p w:rsidR="003E7EF1" w:rsidRDefault="00A023BB" w:rsidP="003E7EF1">
            <w:pPr>
              <w:rPr>
                <w:snapToGrid w:val="0"/>
              </w:rPr>
            </w:pPr>
            <w:r>
              <w:rPr>
                <w:snapToGrid w:val="0"/>
              </w:rPr>
              <w:t>SC</w:t>
            </w:r>
            <w:r w:rsidR="003E7EF1">
              <w:rPr>
                <w:snapToGrid w:val="0"/>
              </w:rPr>
              <w:t xml:space="preserve"> 2.2.4.1 l</w:t>
            </w:r>
          </w:p>
          <w:p w:rsidR="003E7EF1" w:rsidRDefault="00A023BB" w:rsidP="003E7EF1">
            <w:pPr>
              <w:rPr>
                <w:snapToGrid w:val="0"/>
              </w:rPr>
            </w:pPr>
            <w:r>
              <w:rPr>
                <w:snapToGrid w:val="0"/>
              </w:rPr>
              <w:t>SC</w:t>
            </w:r>
            <w:r w:rsidR="003E7EF1">
              <w:rPr>
                <w:snapToGrid w:val="0"/>
              </w:rPr>
              <w:t xml:space="preserve"> 2.2.4.1 m</w:t>
            </w:r>
          </w:p>
          <w:p w:rsidR="00D67624" w:rsidRDefault="00A023BB" w:rsidP="003E7EF1">
            <w:pPr>
              <w:rPr>
                <w:snapToGrid w:val="0"/>
              </w:rPr>
            </w:pPr>
            <w:r>
              <w:rPr>
                <w:snapToGrid w:val="0"/>
              </w:rPr>
              <w:t>SC</w:t>
            </w:r>
            <w:r w:rsidR="003E7EF1">
              <w:rPr>
                <w:snapToGrid w:val="0"/>
              </w:rPr>
              <w:t xml:space="preserve"> 2.2.4.1 n</w:t>
            </w:r>
          </w:p>
        </w:tc>
      </w:tr>
      <w:tr w:rsidR="00C46582" w:rsidTr="00A309B4">
        <w:trPr>
          <w:trHeight w:val="255"/>
        </w:trPr>
        <w:tc>
          <w:tcPr>
            <w:tcW w:w="4608" w:type="dxa"/>
            <w:tcBorders>
              <w:right w:val="single" w:sz="36" w:space="0" w:color="auto"/>
            </w:tcBorders>
          </w:tcPr>
          <w:p w:rsidR="00D67624" w:rsidRDefault="00D67624" w:rsidP="00A309B4">
            <w:pPr>
              <w:pageBreakBefore/>
              <w:ind w:hanging="14"/>
              <w:rPr>
                <w:snapToGrid w:val="0"/>
              </w:rPr>
            </w:pPr>
            <w:r>
              <w:lastRenderedPageBreak/>
              <w:t>Support for all existing Dyonics Power handpieces, blades and burrs.</w:t>
            </w:r>
          </w:p>
        </w:tc>
        <w:tc>
          <w:tcPr>
            <w:tcW w:w="1440" w:type="dxa"/>
            <w:tcBorders>
              <w:right w:val="single" w:sz="36" w:space="0" w:color="auto"/>
            </w:tcBorders>
          </w:tcPr>
          <w:p w:rsidR="00D67624" w:rsidRDefault="00976929" w:rsidP="00267EAC">
            <w:pPr>
              <w:jc w:val="center"/>
              <w:rPr>
                <w:snapToGrid w:val="0"/>
              </w:rPr>
            </w:pPr>
            <w:r>
              <w:rPr>
                <w:snapToGrid w:val="0"/>
              </w:rPr>
              <w:t xml:space="preserve">DI </w:t>
            </w:r>
            <w:r w:rsidR="003F592E" w:rsidRPr="003F592E">
              <w:rPr>
                <w:snapToGrid w:val="0"/>
              </w:rPr>
              <w:t>1.4.1</w:t>
            </w:r>
          </w:p>
        </w:tc>
        <w:tc>
          <w:tcPr>
            <w:tcW w:w="1980" w:type="dxa"/>
            <w:tcBorders>
              <w:left w:val="single" w:sz="36" w:space="0" w:color="auto"/>
            </w:tcBorders>
          </w:tcPr>
          <w:p w:rsidR="00D67624" w:rsidRDefault="00A023BB" w:rsidP="00D33AE8">
            <w:pPr>
              <w:rPr>
                <w:snapToGrid w:val="0"/>
              </w:rPr>
            </w:pPr>
            <w:r>
              <w:rPr>
                <w:snapToGrid w:val="0"/>
              </w:rPr>
              <w:t>SC</w:t>
            </w:r>
            <w:r w:rsidR="00D67624">
              <w:rPr>
                <w:snapToGrid w:val="0"/>
              </w:rPr>
              <w:t xml:space="preserve"> 2.2.4.1 c</w:t>
            </w:r>
          </w:p>
          <w:p w:rsidR="00D67624" w:rsidRDefault="00A023BB" w:rsidP="00D33AE8">
            <w:pPr>
              <w:rPr>
                <w:snapToGrid w:val="0"/>
              </w:rPr>
            </w:pPr>
            <w:r>
              <w:rPr>
                <w:snapToGrid w:val="0"/>
              </w:rPr>
              <w:t>SC</w:t>
            </w:r>
            <w:r w:rsidR="00D67624">
              <w:rPr>
                <w:snapToGrid w:val="0"/>
              </w:rPr>
              <w:t xml:space="preserve"> 2.2.4.1 f</w:t>
            </w:r>
          </w:p>
          <w:p w:rsidR="00D67624" w:rsidRDefault="00A023BB" w:rsidP="00D33AE8">
            <w:pPr>
              <w:rPr>
                <w:snapToGrid w:val="0"/>
              </w:rPr>
            </w:pPr>
            <w:r>
              <w:rPr>
                <w:snapToGrid w:val="0"/>
              </w:rPr>
              <w:t>SC</w:t>
            </w:r>
            <w:r w:rsidR="00D67624">
              <w:rPr>
                <w:snapToGrid w:val="0"/>
              </w:rPr>
              <w:t xml:space="preserve"> 2.2.4.1 g</w:t>
            </w:r>
          </w:p>
          <w:p w:rsidR="00D67624" w:rsidRDefault="00A023BB" w:rsidP="00612BCE">
            <w:pPr>
              <w:rPr>
                <w:snapToGrid w:val="0"/>
              </w:rPr>
            </w:pPr>
            <w:r>
              <w:t>SC</w:t>
            </w:r>
            <w:r w:rsidR="00D67624">
              <w:t xml:space="preserve"> 2.2.4.1 h</w:t>
            </w:r>
            <w:r w:rsidR="00D67624">
              <w:rPr>
                <w:snapToGrid w:val="0"/>
              </w:rPr>
              <w:t xml:space="preserve"> </w:t>
            </w:r>
          </w:p>
          <w:p w:rsidR="00D67624" w:rsidRDefault="00A023BB" w:rsidP="007E451F">
            <w:pPr>
              <w:rPr>
                <w:snapToGrid w:val="0"/>
              </w:rPr>
            </w:pPr>
            <w:r>
              <w:rPr>
                <w:snapToGrid w:val="0"/>
              </w:rPr>
              <w:t>SC</w:t>
            </w:r>
            <w:r w:rsidR="00D67624">
              <w:rPr>
                <w:snapToGrid w:val="0"/>
              </w:rPr>
              <w:t xml:space="preserve"> 2.2.4.1 i</w:t>
            </w:r>
          </w:p>
          <w:p w:rsidR="00D67624" w:rsidRPr="007E451F" w:rsidRDefault="00D67624" w:rsidP="007E451F">
            <w:pPr>
              <w:rPr>
                <w:snapToGrid w:val="0"/>
              </w:rPr>
            </w:pPr>
          </w:p>
        </w:tc>
        <w:tc>
          <w:tcPr>
            <w:tcW w:w="2700" w:type="dxa"/>
          </w:tcPr>
          <w:p w:rsidR="00D67624" w:rsidRDefault="00A023BB" w:rsidP="00D33AE8">
            <w:pPr>
              <w:rPr>
                <w:snapToGrid w:val="0"/>
              </w:rPr>
            </w:pPr>
            <w:r>
              <w:rPr>
                <w:snapToGrid w:val="0"/>
              </w:rPr>
              <w:t>SC</w:t>
            </w:r>
            <w:r w:rsidR="00D67624">
              <w:rPr>
                <w:snapToGrid w:val="0"/>
              </w:rPr>
              <w:t xml:space="preserve"> 2.2.4.1 c</w:t>
            </w:r>
          </w:p>
          <w:p w:rsidR="00D67624" w:rsidRDefault="00A023BB" w:rsidP="00D33AE8">
            <w:pPr>
              <w:rPr>
                <w:snapToGrid w:val="0"/>
              </w:rPr>
            </w:pPr>
            <w:r>
              <w:rPr>
                <w:snapToGrid w:val="0"/>
              </w:rPr>
              <w:t>SC</w:t>
            </w:r>
            <w:r w:rsidR="00D67624">
              <w:rPr>
                <w:snapToGrid w:val="0"/>
              </w:rPr>
              <w:t xml:space="preserve"> 2.2.4.1 f</w:t>
            </w:r>
          </w:p>
          <w:p w:rsidR="00D67624" w:rsidRDefault="00A023BB" w:rsidP="00D33AE8">
            <w:pPr>
              <w:rPr>
                <w:snapToGrid w:val="0"/>
              </w:rPr>
            </w:pPr>
            <w:r>
              <w:rPr>
                <w:snapToGrid w:val="0"/>
              </w:rPr>
              <w:t>SC</w:t>
            </w:r>
            <w:r w:rsidR="00D67624">
              <w:rPr>
                <w:snapToGrid w:val="0"/>
              </w:rPr>
              <w:t xml:space="preserve"> 2.2.4.1 g</w:t>
            </w:r>
          </w:p>
          <w:p w:rsidR="00D67624" w:rsidRDefault="00A023BB" w:rsidP="00690E23">
            <w:pPr>
              <w:rPr>
                <w:snapToGrid w:val="0"/>
              </w:rPr>
            </w:pPr>
            <w:r>
              <w:t>SC</w:t>
            </w:r>
            <w:r w:rsidR="00D67624">
              <w:t xml:space="preserve"> 2.2.4.1 h</w:t>
            </w:r>
            <w:r w:rsidR="00D67624">
              <w:rPr>
                <w:snapToGrid w:val="0"/>
              </w:rPr>
              <w:t xml:space="preserve"> </w:t>
            </w:r>
          </w:p>
          <w:p w:rsidR="00D67624" w:rsidRDefault="00A023BB" w:rsidP="00690E23">
            <w:pPr>
              <w:rPr>
                <w:snapToGrid w:val="0"/>
              </w:rPr>
            </w:pPr>
            <w:r>
              <w:rPr>
                <w:snapToGrid w:val="0"/>
              </w:rPr>
              <w:t>SC</w:t>
            </w:r>
            <w:r w:rsidR="00D67624">
              <w:rPr>
                <w:snapToGrid w:val="0"/>
              </w:rPr>
              <w:t xml:space="preserve"> 2.2.4.1 i</w:t>
            </w:r>
          </w:p>
          <w:p w:rsidR="00D67624" w:rsidRPr="007E451F" w:rsidRDefault="00D67624" w:rsidP="00690E23">
            <w:pPr>
              <w:rPr>
                <w:snapToGrid w:val="0"/>
              </w:rPr>
            </w:pPr>
          </w:p>
        </w:tc>
        <w:tc>
          <w:tcPr>
            <w:tcW w:w="2430" w:type="dxa"/>
          </w:tcPr>
          <w:p w:rsidR="00D67624" w:rsidRDefault="00A023BB" w:rsidP="00D33AE8">
            <w:pPr>
              <w:rPr>
                <w:snapToGrid w:val="0"/>
              </w:rPr>
            </w:pPr>
            <w:r>
              <w:rPr>
                <w:snapToGrid w:val="0"/>
              </w:rPr>
              <w:t>SC</w:t>
            </w:r>
            <w:r w:rsidR="00D67624">
              <w:rPr>
                <w:snapToGrid w:val="0"/>
              </w:rPr>
              <w:t xml:space="preserve"> 2.2.4.1 c</w:t>
            </w:r>
          </w:p>
          <w:p w:rsidR="00D67624" w:rsidRDefault="00A023BB" w:rsidP="00D33AE8">
            <w:pPr>
              <w:rPr>
                <w:snapToGrid w:val="0"/>
              </w:rPr>
            </w:pPr>
            <w:r>
              <w:rPr>
                <w:snapToGrid w:val="0"/>
              </w:rPr>
              <w:t>SC</w:t>
            </w:r>
            <w:r w:rsidR="00D67624">
              <w:rPr>
                <w:snapToGrid w:val="0"/>
              </w:rPr>
              <w:t xml:space="preserve"> 2.2.4.1 f</w:t>
            </w:r>
          </w:p>
          <w:p w:rsidR="00D67624" w:rsidRDefault="00A023BB" w:rsidP="00D33AE8">
            <w:pPr>
              <w:rPr>
                <w:snapToGrid w:val="0"/>
              </w:rPr>
            </w:pPr>
            <w:r>
              <w:rPr>
                <w:snapToGrid w:val="0"/>
              </w:rPr>
              <w:t>SC</w:t>
            </w:r>
            <w:r w:rsidR="00D67624">
              <w:rPr>
                <w:snapToGrid w:val="0"/>
              </w:rPr>
              <w:t xml:space="preserve"> 2.2.4.1 g</w:t>
            </w:r>
          </w:p>
          <w:p w:rsidR="00D67624" w:rsidRDefault="00A023BB" w:rsidP="00690E23">
            <w:pPr>
              <w:rPr>
                <w:snapToGrid w:val="0"/>
              </w:rPr>
            </w:pPr>
            <w:r>
              <w:t>SC</w:t>
            </w:r>
            <w:r w:rsidR="00D67624">
              <w:t xml:space="preserve"> 2.2.4.1 h</w:t>
            </w:r>
            <w:r w:rsidR="00D67624">
              <w:rPr>
                <w:snapToGrid w:val="0"/>
              </w:rPr>
              <w:t xml:space="preserve"> </w:t>
            </w:r>
          </w:p>
          <w:p w:rsidR="00D67624" w:rsidRPr="007E451F" w:rsidRDefault="00A023BB" w:rsidP="00690E23">
            <w:pPr>
              <w:rPr>
                <w:snapToGrid w:val="0"/>
              </w:rPr>
            </w:pPr>
            <w:r>
              <w:rPr>
                <w:snapToGrid w:val="0"/>
              </w:rPr>
              <w:t>SC</w:t>
            </w:r>
            <w:r w:rsidR="00D67624">
              <w:rPr>
                <w:snapToGrid w:val="0"/>
              </w:rPr>
              <w:t xml:space="preserve"> 2.2.4.1 i</w:t>
            </w:r>
          </w:p>
        </w:tc>
      </w:tr>
      <w:tr w:rsidR="00C46582" w:rsidTr="00A309B4">
        <w:trPr>
          <w:trHeight w:val="340"/>
        </w:trPr>
        <w:tc>
          <w:tcPr>
            <w:tcW w:w="4608" w:type="dxa"/>
            <w:tcBorders>
              <w:right w:val="single" w:sz="36" w:space="0" w:color="auto"/>
            </w:tcBorders>
          </w:tcPr>
          <w:p w:rsidR="00D67624" w:rsidRDefault="00D67624" w:rsidP="00A309B4">
            <w:pPr>
              <w:ind w:hanging="14"/>
            </w:pPr>
            <w:r>
              <w:t>Allow users to adjust handpiece speed in RPM via touch screen display.</w:t>
            </w:r>
          </w:p>
        </w:tc>
        <w:tc>
          <w:tcPr>
            <w:tcW w:w="1440" w:type="dxa"/>
            <w:tcBorders>
              <w:right w:val="single" w:sz="36" w:space="0" w:color="auto"/>
            </w:tcBorders>
          </w:tcPr>
          <w:p w:rsidR="00D67624" w:rsidRDefault="00976929" w:rsidP="00267EAC">
            <w:pPr>
              <w:jc w:val="center"/>
              <w:rPr>
                <w:snapToGrid w:val="0"/>
              </w:rPr>
            </w:pPr>
            <w:r>
              <w:rPr>
                <w:snapToGrid w:val="0"/>
              </w:rPr>
              <w:t xml:space="preserve">DI </w:t>
            </w:r>
            <w:r w:rsidR="003F592E" w:rsidRPr="003F592E">
              <w:rPr>
                <w:snapToGrid w:val="0"/>
              </w:rPr>
              <w:t>1.4.2</w:t>
            </w:r>
          </w:p>
        </w:tc>
        <w:tc>
          <w:tcPr>
            <w:tcW w:w="1980" w:type="dxa"/>
            <w:tcBorders>
              <w:left w:val="single" w:sz="36" w:space="0" w:color="auto"/>
            </w:tcBorders>
          </w:tcPr>
          <w:p w:rsidR="00D67624" w:rsidRDefault="00A023BB" w:rsidP="00111E62">
            <w:pPr>
              <w:rPr>
                <w:snapToGrid w:val="0"/>
              </w:rPr>
            </w:pPr>
            <w:r>
              <w:rPr>
                <w:snapToGrid w:val="0"/>
              </w:rPr>
              <w:t>SC</w:t>
            </w:r>
            <w:r w:rsidR="00D67624">
              <w:rPr>
                <w:snapToGrid w:val="0"/>
              </w:rPr>
              <w:t xml:space="preserve"> 2.2.4.1 f</w:t>
            </w:r>
          </w:p>
          <w:p w:rsidR="00D67624" w:rsidRDefault="00A023BB" w:rsidP="00D02E15">
            <w:pPr>
              <w:rPr>
                <w:snapToGrid w:val="0"/>
              </w:rPr>
            </w:pPr>
            <w:r>
              <w:rPr>
                <w:snapToGrid w:val="0"/>
              </w:rPr>
              <w:t>SC</w:t>
            </w:r>
            <w:r w:rsidR="00D67624">
              <w:rPr>
                <w:snapToGrid w:val="0"/>
              </w:rPr>
              <w:t xml:space="preserve"> 2.2.4.1 g</w:t>
            </w:r>
          </w:p>
          <w:p w:rsidR="00D67624" w:rsidRDefault="00D67624" w:rsidP="00111E62"/>
        </w:tc>
        <w:tc>
          <w:tcPr>
            <w:tcW w:w="2700" w:type="dxa"/>
          </w:tcPr>
          <w:p w:rsidR="00D67624" w:rsidRDefault="00A023BB" w:rsidP="00111E62">
            <w:r>
              <w:t>SC</w:t>
            </w:r>
            <w:r w:rsidR="00D67624">
              <w:t xml:space="preserve"> 2.2.4.1 f</w:t>
            </w:r>
          </w:p>
          <w:p w:rsidR="00D67624" w:rsidRDefault="00A023BB" w:rsidP="00D02E15">
            <w:pPr>
              <w:rPr>
                <w:snapToGrid w:val="0"/>
              </w:rPr>
            </w:pPr>
            <w:r>
              <w:rPr>
                <w:snapToGrid w:val="0"/>
              </w:rPr>
              <w:t>SC</w:t>
            </w:r>
            <w:r w:rsidR="00D67624">
              <w:rPr>
                <w:snapToGrid w:val="0"/>
              </w:rPr>
              <w:t xml:space="preserve"> 2.2.4.1 g</w:t>
            </w:r>
          </w:p>
          <w:p w:rsidR="00D67624" w:rsidRDefault="00D67624" w:rsidP="00111E62"/>
        </w:tc>
        <w:tc>
          <w:tcPr>
            <w:tcW w:w="2430" w:type="dxa"/>
          </w:tcPr>
          <w:p w:rsidR="00D67624" w:rsidRDefault="00A023BB" w:rsidP="00111E62">
            <w:r>
              <w:t>SC</w:t>
            </w:r>
            <w:r w:rsidR="00D67624">
              <w:t xml:space="preserve"> 2.2.4.1 f</w:t>
            </w:r>
          </w:p>
          <w:p w:rsidR="00D67624" w:rsidRDefault="00A023BB" w:rsidP="00D02E15">
            <w:pPr>
              <w:rPr>
                <w:snapToGrid w:val="0"/>
              </w:rPr>
            </w:pPr>
            <w:r>
              <w:rPr>
                <w:snapToGrid w:val="0"/>
              </w:rPr>
              <w:t>SC</w:t>
            </w:r>
            <w:r w:rsidR="00D67624">
              <w:rPr>
                <w:snapToGrid w:val="0"/>
              </w:rPr>
              <w:t xml:space="preserve"> 2.2.4.1 g</w:t>
            </w:r>
          </w:p>
          <w:p w:rsidR="00D67624" w:rsidRDefault="00D67624" w:rsidP="00111E62"/>
        </w:tc>
      </w:tr>
      <w:tr w:rsidR="00C46582" w:rsidTr="00A309B4">
        <w:trPr>
          <w:trHeight w:val="340"/>
        </w:trPr>
        <w:tc>
          <w:tcPr>
            <w:tcW w:w="4608" w:type="dxa"/>
            <w:tcBorders>
              <w:right w:val="single" w:sz="36" w:space="0" w:color="auto"/>
            </w:tcBorders>
          </w:tcPr>
          <w:p w:rsidR="00D67624" w:rsidRDefault="00D67624" w:rsidP="0060488A">
            <w:pPr>
              <w:ind w:hanging="12"/>
            </w:pPr>
            <w:r>
              <w:t>Allow users to control handpiece mode (forward, reverse or oscillate) via a handpiece or footswitch.</w:t>
            </w:r>
          </w:p>
        </w:tc>
        <w:tc>
          <w:tcPr>
            <w:tcW w:w="1440" w:type="dxa"/>
            <w:tcBorders>
              <w:right w:val="single" w:sz="36" w:space="0" w:color="auto"/>
            </w:tcBorders>
          </w:tcPr>
          <w:p w:rsidR="00D67624" w:rsidDel="003B221A" w:rsidRDefault="00976929" w:rsidP="00267EAC">
            <w:pPr>
              <w:jc w:val="center"/>
              <w:rPr>
                <w:snapToGrid w:val="0"/>
              </w:rPr>
            </w:pPr>
            <w:r>
              <w:rPr>
                <w:snapToGrid w:val="0"/>
              </w:rPr>
              <w:t xml:space="preserve">DI </w:t>
            </w:r>
            <w:r w:rsidR="005D3EEC" w:rsidRPr="005D3EEC">
              <w:rPr>
                <w:snapToGrid w:val="0"/>
              </w:rPr>
              <w:t>1.4.3</w:t>
            </w:r>
          </w:p>
        </w:tc>
        <w:tc>
          <w:tcPr>
            <w:tcW w:w="1980" w:type="dxa"/>
            <w:tcBorders>
              <w:left w:val="single" w:sz="36" w:space="0" w:color="auto"/>
            </w:tcBorders>
          </w:tcPr>
          <w:p w:rsidR="00D67624" w:rsidRDefault="00A023BB" w:rsidP="00111E62">
            <w:pPr>
              <w:rPr>
                <w:snapToGrid w:val="0"/>
              </w:rPr>
            </w:pPr>
            <w:r>
              <w:rPr>
                <w:snapToGrid w:val="0"/>
              </w:rPr>
              <w:t>SC</w:t>
            </w:r>
            <w:r w:rsidR="00D67624">
              <w:rPr>
                <w:snapToGrid w:val="0"/>
              </w:rPr>
              <w:t xml:space="preserve"> 2.2.4.1 i</w:t>
            </w:r>
          </w:p>
          <w:p w:rsidR="00D67624" w:rsidRDefault="00A023BB" w:rsidP="0074088B">
            <w:pPr>
              <w:rPr>
                <w:snapToGrid w:val="0"/>
              </w:rPr>
            </w:pPr>
            <w:r>
              <w:rPr>
                <w:snapToGrid w:val="0"/>
              </w:rPr>
              <w:t>SC</w:t>
            </w:r>
            <w:r w:rsidR="00D67624">
              <w:rPr>
                <w:snapToGrid w:val="0"/>
              </w:rPr>
              <w:t xml:space="preserve"> 2.2.4.1 k</w:t>
            </w:r>
          </w:p>
          <w:p w:rsidR="00D67624" w:rsidRDefault="00A023BB" w:rsidP="0074088B">
            <w:pPr>
              <w:rPr>
                <w:snapToGrid w:val="0"/>
              </w:rPr>
            </w:pPr>
            <w:r>
              <w:rPr>
                <w:snapToGrid w:val="0"/>
              </w:rPr>
              <w:t>SC</w:t>
            </w:r>
            <w:r w:rsidR="00D67624">
              <w:rPr>
                <w:snapToGrid w:val="0"/>
              </w:rPr>
              <w:t xml:space="preserve"> 2.2.4.1 l</w:t>
            </w:r>
          </w:p>
          <w:p w:rsidR="00D67624" w:rsidRDefault="00A023BB" w:rsidP="00111E62">
            <w:pPr>
              <w:rPr>
                <w:snapToGrid w:val="0"/>
              </w:rPr>
            </w:pPr>
            <w:r>
              <w:rPr>
                <w:snapToGrid w:val="0"/>
              </w:rPr>
              <w:t>SC</w:t>
            </w:r>
            <w:r w:rsidR="00D67624">
              <w:rPr>
                <w:snapToGrid w:val="0"/>
              </w:rPr>
              <w:t xml:space="preserve"> 2.2.4.4 a</w:t>
            </w:r>
          </w:p>
          <w:p w:rsidR="00D67624" w:rsidRDefault="00A023BB" w:rsidP="00111E62">
            <w:pPr>
              <w:rPr>
                <w:snapToGrid w:val="0"/>
              </w:rPr>
            </w:pPr>
            <w:r>
              <w:rPr>
                <w:snapToGrid w:val="0"/>
              </w:rPr>
              <w:t>SC</w:t>
            </w:r>
            <w:r w:rsidR="00D67624">
              <w:rPr>
                <w:snapToGrid w:val="0"/>
              </w:rPr>
              <w:t xml:space="preserve"> 2.2.5.4 b</w:t>
            </w:r>
          </w:p>
          <w:p w:rsidR="00D67624" w:rsidRDefault="00A023BB" w:rsidP="00111E62">
            <w:pPr>
              <w:rPr>
                <w:snapToGrid w:val="0"/>
              </w:rPr>
            </w:pPr>
            <w:r>
              <w:rPr>
                <w:snapToGrid w:val="0"/>
              </w:rPr>
              <w:t>SC</w:t>
            </w:r>
            <w:r w:rsidR="00D67624">
              <w:rPr>
                <w:snapToGrid w:val="0"/>
              </w:rPr>
              <w:t xml:space="preserve"> 2.2.5.4 c</w:t>
            </w:r>
          </w:p>
          <w:p w:rsidR="00D67624" w:rsidRPr="000F2936" w:rsidRDefault="00A023BB" w:rsidP="00111E62">
            <w:pPr>
              <w:rPr>
                <w:snapToGrid w:val="0"/>
              </w:rPr>
            </w:pPr>
            <w:r>
              <w:rPr>
                <w:snapToGrid w:val="0"/>
              </w:rPr>
              <w:t>SC</w:t>
            </w:r>
            <w:r w:rsidR="00D67624">
              <w:rPr>
                <w:snapToGrid w:val="0"/>
              </w:rPr>
              <w:t xml:space="preserve"> 2.2.5.4 e</w:t>
            </w:r>
          </w:p>
        </w:tc>
        <w:tc>
          <w:tcPr>
            <w:tcW w:w="2700" w:type="dxa"/>
          </w:tcPr>
          <w:p w:rsidR="00D67624" w:rsidRDefault="00A023BB" w:rsidP="00DD392B">
            <w:r>
              <w:t>SC</w:t>
            </w:r>
            <w:r w:rsidR="00D67624">
              <w:t xml:space="preserve"> 2.2.4.1 i</w:t>
            </w:r>
          </w:p>
          <w:p w:rsidR="00D67624" w:rsidRDefault="00A023BB" w:rsidP="00DD392B">
            <w:r>
              <w:t>SC</w:t>
            </w:r>
            <w:r w:rsidR="00D67624">
              <w:t xml:space="preserve"> 2.2.4.1 k</w:t>
            </w:r>
          </w:p>
          <w:p w:rsidR="00D67624" w:rsidRDefault="00A023BB" w:rsidP="0074088B">
            <w:pPr>
              <w:rPr>
                <w:snapToGrid w:val="0"/>
              </w:rPr>
            </w:pPr>
            <w:r>
              <w:rPr>
                <w:snapToGrid w:val="0"/>
              </w:rPr>
              <w:t>SC</w:t>
            </w:r>
            <w:r w:rsidR="00D67624">
              <w:rPr>
                <w:snapToGrid w:val="0"/>
              </w:rPr>
              <w:t xml:space="preserve"> 2.2.4.1 l</w:t>
            </w:r>
          </w:p>
          <w:p w:rsidR="00D67624" w:rsidRDefault="00A023BB" w:rsidP="00DD392B">
            <w:r>
              <w:t>SC</w:t>
            </w:r>
            <w:r w:rsidR="00D67624">
              <w:t xml:space="preserve"> 2.2.4.4 a</w:t>
            </w:r>
          </w:p>
          <w:p w:rsidR="00D67624" w:rsidRDefault="00A023BB" w:rsidP="00F16CE4">
            <w:pPr>
              <w:rPr>
                <w:snapToGrid w:val="0"/>
              </w:rPr>
            </w:pPr>
            <w:r>
              <w:rPr>
                <w:snapToGrid w:val="0"/>
              </w:rPr>
              <w:t>SC</w:t>
            </w:r>
            <w:r w:rsidR="00D67624">
              <w:rPr>
                <w:snapToGrid w:val="0"/>
              </w:rPr>
              <w:t xml:space="preserve"> 2.2.5.4 b</w:t>
            </w:r>
          </w:p>
          <w:p w:rsidR="00D67624" w:rsidRDefault="00A023BB" w:rsidP="00F16CE4">
            <w:pPr>
              <w:rPr>
                <w:snapToGrid w:val="0"/>
              </w:rPr>
            </w:pPr>
            <w:r>
              <w:rPr>
                <w:snapToGrid w:val="0"/>
              </w:rPr>
              <w:t>SC</w:t>
            </w:r>
            <w:r w:rsidR="00D67624">
              <w:rPr>
                <w:snapToGrid w:val="0"/>
              </w:rPr>
              <w:t xml:space="preserve"> 2.2.5.4 c</w:t>
            </w:r>
          </w:p>
          <w:p w:rsidR="00D67624" w:rsidRDefault="00A023BB" w:rsidP="00F16CE4">
            <w:r>
              <w:rPr>
                <w:snapToGrid w:val="0"/>
              </w:rPr>
              <w:t>SC</w:t>
            </w:r>
            <w:r w:rsidR="00D67624">
              <w:rPr>
                <w:snapToGrid w:val="0"/>
              </w:rPr>
              <w:t xml:space="preserve"> 2.2.5.4 e</w:t>
            </w:r>
          </w:p>
        </w:tc>
        <w:tc>
          <w:tcPr>
            <w:tcW w:w="2430" w:type="dxa"/>
          </w:tcPr>
          <w:p w:rsidR="003E7EF1" w:rsidRDefault="00A023BB" w:rsidP="003E7EF1">
            <w:pPr>
              <w:rPr>
                <w:snapToGrid w:val="0"/>
              </w:rPr>
            </w:pPr>
            <w:r>
              <w:rPr>
                <w:snapToGrid w:val="0"/>
              </w:rPr>
              <w:t>SC</w:t>
            </w:r>
            <w:r w:rsidR="003E7EF1">
              <w:rPr>
                <w:snapToGrid w:val="0"/>
              </w:rPr>
              <w:t xml:space="preserve"> 2.2.4.1 k</w:t>
            </w:r>
          </w:p>
          <w:p w:rsidR="003E7EF1" w:rsidRDefault="00A023BB" w:rsidP="003E7EF1">
            <w:pPr>
              <w:rPr>
                <w:snapToGrid w:val="0"/>
              </w:rPr>
            </w:pPr>
            <w:r>
              <w:rPr>
                <w:snapToGrid w:val="0"/>
              </w:rPr>
              <w:t>SC</w:t>
            </w:r>
            <w:r w:rsidR="003E7EF1">
              <w:rPr>
                <w:snapToGrid w:val="0"/>
              </w:rPr>
              <w:t xml:space="preserve"> 2.2.4.1 l</w:t>
            </w:r>
          </w:p>
          <w:p w:rsidR="00D67624" w:rsidRDefault="00A023BB" w:rsidP="003E7EF1">
            <w:r>
              <w:t>SC</w:t>
            </w:r>
            <w:r w:rsidR="00D67624">
              <w:t xml:space="preserve"> 2.2.4.1 i </w:t>
            </w:r>
          </w:p>
          <w:p w:rsidR="00D67624" w:rsidRDefault="00A023BB" w:rsidP="00DD392B">
            <w:r>
              <w:t>SC</w:t>
            </w:r>
            <w:r w:rsidR="00D67624">
              <w:t xml:space="preserve"> 2.2.4.4 a</w:t>
            </w:r>
          </w:p>
          <w:p w:rsidR="00D67624" w:rsidRDefault="00A023BB" w:rsidP="00F16CE4">
            <w:pPr>
              <w:rPr>
                <w:snapToGrid w:val="0"/>
              </w:rPr>
            </w:pPr>
            <w:r>
              <w:rPr>
                <w:snapToGrid w:val="0"/>
              </w:rPr>
              <w:t>SC</w:t>
            </w:r>
            <w:r w:rsidR="00D67624">
              <w:rPr>
                <w:snapToGrid w:val="0"/>
              </w:rPr>
              <w:t xml:space="preserve"> 2.2.5.4 b</w:t>
            </w:r>
          </w:p>
          <w:p w:rsidR="00D67624" w:rsidRDefault="00A023BB" w:rsidP="00F16CE4">
            <w:pPr>
              <w:rPr>
                <w:snapToGrid w:val="0"/>
              </w:rPr>
            </w:pPr>
            <w:r>
              <w:rPr>
                <w:snapToGrid w:val="0"/>
              </w:rPr>
              <w:t>SC</w:t>
            </w:r>
            <w:r w:rsidR="00D67624">
              <w:rPr>
                <w:snapToGrid w:val="0"/>
              </w:rPr>
              <w:t xml:space="preserve"> 2.2.5.4 c</w:t>
            </w:r>
          </w:p>
          <w:p w:rsidR="003E7EF1" w:rsidRDefault="00A023BB" w:rsidP="00F16CE4">
            <w:r>
              <w:rPr>
                <w:snapToGrid w:val="0"/>
              </w:rPr>
              <w:t>SC</w:t>
            </w:r>
            <w:r w:rsidR="003E7EF1">
              <w:rPr>
                <w:snapToGrid w:val="0"/>
              </w:rPr>
              <w:t xml:space="preserve"> 2.2.5.4 e</w:t>
            </w:r>
          </w:p>
        </w:tc>
      </w:tr>
      <w:tr w:rsidR="00C46582" w:rsidTr="00A309B4">
        <w:trPr>
          <w:trHeight w:val="340"/>
        </w:trPr>
        <w:tc>
          <w:tcPr>
            <w:tcW w:w="4608" w:type="dxa"/>
            <w:tcBorders>
              <w:right w:val="single" w:sz="36" w:space="0" w:color="auto"/>
            </w:tcBorders>
          </w:tcPr>
          <w:p w:rsidR="00D67624" w:rsidRDefault="00D67624" w:rsidP="0060488A">
            <w:pPr>
              <w:ind w:hanging="12"/>
            </w:pPr>
            <w:r>
              <w:rPr>
                <w:snapToGrid w:val="0"/>
              </w:rPr>
              <w:t xml:space="preserve">Support </w:t>
            </w:r>
            <w:r>
              <w:t xml:space="preserve">for existing Dyonics Power </w:t>
            </w:r>
            <w:r>
              <w:rPr>
                <w:snapToGrid w:val="0"/>
              </w:rPr>
              <w:t>powered instrument line.</w:t>
            </w:r>
          </w:p>
        </w:tc>
        <w:tc>
          <w:tcPr>
            <w:tcW w:w="1440" w:type="dxa"/>
            <w:tcBorders>
              <w:right w:val="single" w:sz="36" w:space="0" w:color="auto"/>
            </w:tcBorders>
          </w:tcPr>
          <w:p w:rsidR="00D67624" w:rsidRDefault="00976929" w:rsidP="00267EAC">
            <w:pPr>
              <w:jc w:val="center"/>
            </w:pPr>
            <w:r>
              <w:rPr>
                <w:snapToGrid w:val="0"/>
              </w:rPr>
              <w:t xml:space="preserve">DI </w:t>
            </w:r>
            <w:r w:rsidR="003507C2" w:rsidRPr="003507C2">
              <w:t>1.4.4</w:t>
            </w:r>
          </w:p>
        </w:tc>
        <w:tc>
          <w:tcPr>
            <w:tcW w:w="1980" w:type="dxa"/>
            <w:tcBorders>
              <w:left w:val="single" w:sz="36" w:space="0" w:color="auto"/>
            </w:tcBorders>
          </w:tcPr>
          <w:p w:rsidR="00D67624" w:rsidRDefault="00A023BB" w:rsidP="00D33AE8">
            <w:r>
              <w:t>SC</w:t>
            </w:r>
            <w:r w:rsidR="00D67624">
              <w:t xml:space="preserve"> 2.2.4.2 d</w:t>
            </w:r>
          </w:p>
          <w:p w:rsidR="00D67624" w:rsidRDefault="00A023BB" w:rsidP="00690E23">
            <w:pPr>
              <w:rPr>
                <w:snapToGrid w:val="0"/>
              </w:rPr>
            </w:pPr>
            <w:r>
              <w:t>SC</w:t>
            </w:r>
            <w:r w:rsidR="00D67624">
              <w:t xml:space="preserve"> 2.2.4.2 e</w:t>
            </w:r>
            <w:r w:rsidR="00D67624" w:rsidDel="00F16CE4">
              <w:rPr>
                <w:snapToGrid w:val="0"/>
              </w:rPr>
              <w:t xml:space="preserve"> </w:t>
            </w:r>
          </w:p>
          <w:p w:rsidR="00D67624" w:rsidRDefault="00A023BB" w:rsidP="00690E23">
            <w:r>
              <w:rPr>
                <w:snapToGrid w:val="0"/>
              </w:rPr>
              <w:t>SC</w:t>
            </w:r>
            <w:r w:rsidR="00D67624">
              <w:rPr>
                <w:snapToGrid w:val="0"/>
              </w:rPr>
              <w:t xml:space="preserve"> 2.2.4.2 f</w:t>
            </w:r>
          </w:p>
        </w:tc>
        <w:tc>
          <w:tcPr>
            <w:tcW w:w="2700" w:type="dxa"/>
          </w:tcPr>
          <w:p w:rsidR="00D67624" w:rsidRDefault="00A023BB" w:rsidP="00D33AE8">
            <w:r>
              <w:t>SC</w:t>
            </w:r>
            <w:r w:rsidR="00D67624">
              <w:t xml:space="preserve"> 2.2.4.2 d</w:t>
            </w:r>
          </w:p>
          <w:p w:rsidR="00D67624" w:rsidRDefault="00A023BB" w:rsidP="00DD392B">
            <w:pPr>
              <w:rPr>
                <w:snapToGrid w:val="0"/>
              </w:rPr>
            </w:pPr>
            <w:r>
              <w:t>SC</w:t>
            </w:r>
            <w:r w:rsidR="00D67624">
              <w:t xml:space="preserve"> 2.2.4.2 e</w:t>
            </w:r>
            <w:r w:rsidR="00D67624" w:rsidDel="00F16CE4">
              <w:rPr>
                <w:snapToGrid w:val="0"/>
              </w:rPr>
              <w:t xml:space="preserve"> </w:t>
            </w:r>
          </w:p>
          <w:p w:rsidR="00D67624" w:rsidRDefault="00A023BB" w:rsidP="00DD392B">
            <w:r>
              <w:rPr>
                <w:snapToGrid w:val="0"/>
              </w:rPr>
              <w:t>SC</w:t>
            </w:r>
            <w:r w:rsidR="00D67624">
              <w:rPr>
                <w:snapToGrid w:val="0"/>
              </w:rPr>
              <w:t xml:space="preserve"> 2.2.4.2 f</w:t>
            </w:r>
          </w:p>
        </w:tc>
        <w:tc>
          <w:tcPr>
            <w:tcW w:w="2430" w:type="dxa"/>
          </w:tcPr>
          <w:p w:rsidR="00D67624" w:rsidRDefault="00A023BB" w:rsidP="00D33AE8">
            <w:r>
              <w:t>SC</w:t>
            </w:r>
            <w:r w:rsidR="00D67624">
              <w:t xml:space="preserve"> 2.2.4.2 d</w:t>
            </w:r>
          </w:p>
          <w:p w:rsidR="00D67624" w:rsidRDefault="00A023BB" w:rsidP="00DD392B">
            <w:pPr>
              <w:rPr>
                <w:snapToGrid w:val="0"/>
              </w:rPr>
            </w:pPr>
            <w:r>
              <w:t>SC</w:t>
            </w:r>
            <w:r w:rsidR="00D67624">
              <w:t xml:space="preserve"> 2.2.4.2 e</w:t>
            </w:r>
            <w:r w:rsidR="00D67624" w:rsidDel="00F16CE4">
              <w:rPr>
                <w:snapToGrid w:val="0"/>
              </w:rPr>
              <w:t xml:space="preserve"> </w:t>
            </w:r>
          </w:p>
          <w:p w:rsidR="00D67624" w:rsidRDefault="00A023BB" w:rsidP="00DD392B">
            <w:r>
              <w:rPr>
                <w:snapToGrid w:val="0"/>
              </w:rPr>
              <w:t>SC</w:t>
            </w:r>
            <w:r w:rsidR="00D67624">
              <w:rPr>
                <w:snapToGrid w:val="0"/>
              </w:rPr>
              <w:t xml:space="preserve"> 2.2.4.2 f</w:t>
            </w:r>
          </w:p>
        </w:tc>
      </w:tr>
      <w:tr w:rsidR="00C46582" w:rsidTr="00A309B4">
        <w:trPr>
          <w:trHeight w:val="340"/>
        </w:trPr>
        <w:tc>
          <w:tcPr>
            <w:tcW w:w="4608" w:type="dxa"/>
            <w:tcBorders>
              <w:right w:val="single" w:sz="36" w:space="0" w:color="auto"/>
            </w:tcBorders>
          </w:tcPr>
          <w:p w:rsidR="00D67624" w:rsidRDefault="00D67624" w:rsidP="0060488A">
            <w:pPr>
              <w:ind w:hanging="12"/>
            </w:pPr>
            <w:r>
              <w:t>Allow users to adjust powered instrument speed in percentage of full power via touch screen display and handpiece.</w:t>
            </w:r>
          </w:p>
        </w:tc>
        <w:tc>
          <w:tcPr>
            <w:tcW w:w="1440" w:type="dxa"/>
            <w:tcBorders>
              <w:right w:val="single" w:sz="36" w:space="0" w:color="auto"/>
            </w:tcBorders>
          </w:tcPr>
          <w:p w:rsidR="00D67624" w:rsidRDefault="00976929" w:rsidP="00267EAC">
            <w:pPr>
              <w:jc w:val="center"/>
            </w:pPr>
            <w:r>
              <w:rPr>
                <w:snapToGrid w:val="0"/>
              </w:rPr>
              <w:t xml:space="preserve">DI </w:t>
            </w:r>
            <w:r w:rsidR="00EE049F" w:rsidRPr="00EE049F">
              <w:t>1.4.5</w:t>
            </w:r>
          </w:p>
        </w:tc>
        <w:tc>
          <w:tcPr>
            <w:tcW w:w="1980" w:type="dxa"/>
            <w:tcBorders>
              <w:left w:val="single" w:sz="36" w:space="0" w:color="auto"/>
            </w:tcBorders>
          </w:tcPr>
          <w:p w:rsidR="00D67624" w:rsidRDefault="00A023BB" w:rsidP="00D33AE8">
            <w:r>
              <w:t>SC</w:t>
            </w:r>
            <w:r w:rsidR="00D67624">
              <w:t xml:space="preserve"> 2.2.4.2 a</w:t>
            </w:r>
          </w:p>
          <w:p w:rsidR="00D67624" w:rsidRDefault="00A023BB" w:rsidP="007E451F">
            <w:r>
              <w:t>SC</w:t>
            </w:r>
            <w:r w:rsidR="00D67624">
              <w:t xml:space="preserve"> 2.2.4.2 c</w:t>
            </w:r>
            <w:r w:rsidR="00D67624" w:rsidDel="00F16CE4">
              <w:t xml:space="preserve"> </w:t>
            </w:r>
          </w:p>
          <w:p w:rsidR="00D67624" w:rsidRDefault="00A023BB" w:rsidP="007E451F">
            <w:r>
              <w:t>SC</w:t>
            </w:r>
            <w:r w:rsidR="00D67624">
              <w:t xml:space="preserve"> 2.2.4.2 d</w:t>
            </w:r>
          </w:p>
          <w:p w:rsidR="00D67624" w:rsidRDefault="00A023BB" w:rsidP="00111E62">
            <w:r>
              <w:t>SC</w:t>
            </w:r>
            <w:r w:rsidR="00D67624">
              <w:t xml:space="preserve"> 2.2.4.2 e</w:t>
            </w:r>
          </w:p>
          <w:p w:rsidR="00D67624" w:rsidRPr="007E451F" w:rsidRDefault="00D67624" w:rsidP="00CA04B4">
            <w:pPr>
              <w:rPr>
                <w:snapToGrid w:val="0"/>
              </w:rPr>
            </w:pPr>
          </w:p>
        </w:tc>
        <w:tc>
          <w:tcPr>
            <w:tcW w:w="2700" w:type="dxa"/>
          </w:tcPr>
          <w:p w:rsidR="00D67624" w:rsidRDefault="00A023BB" w:rsidP="00D33AE8">
            <w:r>
              <w:t>SC</w:t>
            </w:r>
            <w:r w:rsidR="00D67624">
              <w:t xml:space="preserve"> 2.2.4.2 a</w:t>
            </w:r>
          </w:p>
          <w:p w:rsidR="00D67624" w:rsidRDefault="00A023BB" w:rsidP="00D33AE8">
            <w:r>
              <w:t>SC</w:t>
            </w:r>
            <w:r w:rsidR="00D67624">
              <w:t xml:space="preserve"> 2.2.4.2 c</w:t>
            </w:r>
            <w:r w:rsidR="00D67624" w:rsidDel="00F16CE4">
              <w:t xml:space="preserve"> </w:t>
            </w:r>
          </w:p>
          <w:p w:rsidR="00D67624" w:rsidRDefault="00A023BB" w:rsidP="00690E23">
            <w:r>
              <w:t>SC</w:t>
            </w:r>
            <w:r w:rsidR="00D67624">
              <w:t xml:space="preserve"> 2.2.4.2 d</w:t>
            </w:r>
          </w:p>
          <w:p w:rsidR="00D67624" w:rsidRDefault="00A023BB" w:rsidP="00690E23">
            <w:r>
              <w:t>SC</w:t>
            </w:r>
            <w:r w:rsidR="00D67624">
              <w:t xml:space="preserve"> 2.2.4.2 e</w:t>
            </w:r>
          </w:p>
          <w:p w:rsidR="00D67624" w:rsidRPr="007E451F" w:rsidRDefault="00D67624" w:rsidP="00CA04B4">
            <w:pPr>
              <w:rPr>
                <w:snapToGrid w:val="0"/>
              </w:rPr>
            </w:pPr>
          </w:p>
        </w:tc>
        <w:tc>
          <w:tcPr>
            <w:tcW w:w="2430" w:type="dxa"/>
          </w:tcPr>
          <w:p w:rsidR="00D67624" w:rsidRDefault="00A023BB" w:rsidP="00D33AE8">
            <w:r>
              <w:t>SC</w:t>
            </w:r>
            <w:r w:rsidR="00D67624">
              <w:t xml:space="preserve"> 2.2.4.2 a</w:t>
            </w:r>
          </w:p>
          <w:p w:rsidR="00D67624" w:rsidRDefault="00A023BB" w:rsidP="00D33AE8">
            <w:r>
              <w:t>SC</w:t>
            </w:r>
            <w:r w:rsidR="00D67624">
              <w:t xml:space="preserve"> 2.2.4.2 c</w:t>
            </w:r>
            <w:r w:rsidR="00D67624" w:rsidDel="00F16CE4">
              <w:t xml:space="preserve"> </w:t>
            </w:r>
          </w:p>
          <w:p w:rsidR="00D67624" w:rsidRDefault="00A023BB" w:rsidP="00690E23">
            <w:r>
              <w:t>SC</w:t>
            </w:r>
            <w:r w:rsidR="00D67624">
              <w:t xml:space="preserve"> 2.2.4.2 d</w:t>
            </w:r>
          </w:p>
          <w:p w:rsidR="00D67624" w:rsidRPr="007E451F" w:rsidRDefault="00A023BB" w:rsidP="00690E23">
            <w:pPr>
              <w:rPr>
                <w:snapToGrid w:val="0"/>
              </w:rPr>
            </w:pPr>
            <w:r>
              <w:t>SC</w:t>
            </w:r>
            <w:r w:rsidR="00D67624">
              <w:t xml:space="preserve"> 2.2.4.2 e</w:t>
            </w:r>
          </w:p>
        </w:tc>
      </w:tr>
      <w:tr w:rsidR="00C46582" w:rsidTr="00A309B4">
        <w:trPr>
          <w:trHeight w:val="340"/>
        </w:trPr>
        <w:tc>
          <w:tcPr>
            <w:tcW w:w="4608" w:type="dxa"/>
            <w:tcBorders>
              <w:right w:val="single" w:sz="36" w:space="0" w:color="auto"/>
            </w:tcBorders>
          </w:tcPr>
          <w:p w:rsidR="00D67624" w:rsidRDefault="00D67624" w:rsidP="00031F66">
            <w:pPr>
              <w:ind w:hanging="14"/>
            </w:pPr>
            <w:r>
              <w:t>Support powered instrument mode switching (forward or reverse).</w:t>
            </w:r>
          </w:p>
        </w:tc>
        <w:tc>
          <w:tcPr>
            <w:tcW w:w="1440" w:type="dxa"/>
            <w:tcBorders>
              <w:right w:val="single" w:sz="36" w:space="0" w:color="auto"/>
            </w:tcBorders>
          </w:tcPr>
          <w:p w:rsidR="00D67624" w:rsidRDefault="00976929" w:rsidP="00267EAC">
            <w:pPr>
              <w:jc w:val="center"/>
            </w:pPr>
            <w:r>
              <w:rPr>
                <w:snapToGrid w:val="0"/>
              </w:rPr>
              <w:t xml:space="preserve">DI </w:t>
            </w:r>
            <w:r w:rsidR="00352133" w:rsidRPr="00352133">
              <w:t>1.4.6</w:t>
            </w:r>
          </w:p>
        </w:tc>
        <w:tc>
          <w:tcPr>
            <w:tcW w:w="1980" w:type="dxa"/>
            <w:tcBorders>
              <w:left w:val="single" w:sz="36" w:space="0" w:color="auto"/>
            </w:tcBorders>
          </w:tcPr>
          <w:p w:rsidR="00D67624" w:rsidRDefault="00A023BB" w:rsidP="00111E62">
            <w:r>
              <w:t>SC</w:t>
            </w:r>
            <w:r w:rsidR="00D67624">
              <w:t xml:space="preserve"> 2.2.4.2 a</w:t>
            </w:r>
          </w:p>
          <w:p w:rsidR="00D67624" w:rsidRDefault="00A023BB" w:rsidP="00111E62">
            <w:pPr>
              <w:rPr>
                <w:snapToGrid w:val="0"/>
              </w:rPr>
            </w:pPr>
            <w:r>
              <w:rPr>
                <w:snapToGrid w:val="0"/>
              </w:rPr>
              <w:t>SC</w:t>
            </w:r>
            <w:r w:rsidR="00D67624">
              <w:rPr>
                <w:snapToGrid w:val="0"/>
              </w:rPr>
              <w:t xml:space="preserve"> 2.2.4.2 f</w:t>
            </w:r>
          </w:p>
          <w:p w:rsidR="00D67624" w:rsidRDefault="00D67624" w:rsidP="00111E62"/>
        </w:tc>
        <w:tc>
          <w:tcPr>
            <w:tcW w:w="2700" w:type="dxa"/>
          </w:tcPr>
          <w:p w:rsidR="00D67624" w:rsidRDefault="00A023BB" w:rsidP="00111E62">
            <w:r>
              <w:t>SC</w:t>
            </w:r>
            <w:r w:rsidR="00D67624">
              <w:t xml:space="preserve"> 2.2.4.2 a</w:t>
            </w:r>
          </w:p>
          <w:p w:rsidR="00D67624" w:rsidRDefault="00A023BB" w:rsidP="00111E62">
            <w:r>
              <w:rPr>
                <w:snapToGrid w:val="0"/>
              </w:rPr>
              <w:t>SC</w:t>
            </w:r>
            <w:r w:rsidR="00D67624">
              <w:rPr>
                <w:snapToGrid w:val="0"/>
              </w:rPr>
              <w:t xml:space="preserve"> 2.2.4.2 f</w:t>
            </w:r>
          </w:p>
        </w:tc>
        <w:tc>
          <w:tcPr>
            <w:tcW w:w="2430" w:type="dxa"/>
          </w:tcPr>
          <w:p w:rsidR="00D67624" w:rsidRDefault="00A023BB" w:rsidP="007068B3">
            <w:r>
              <w:t>SC</w:t>
            </w:r>
            <w:r w:rsidR="00D67624">
              <w:t xml:space="preserve"> 2.2.4.2 a</w:t>
            </w:r>
          </w:p>
          <w:p w:rsidR="00D67624" w:rsidRDefault="00A023BB" w:rsidP="007068B3">
            <w:r>
              <w:rPr>
                <w:snapToGrid w:val="0"/>
              </w:rPr>
              <w:t>SC</w:t>
            </w:r>
            <w:r w:rsidR="00D67624">
              <w:rPr>
                <w:snapToGrid w:val="0"/>
              </w:rPr>
              <w:t xml:space="preserve"> 2.2.4.2 f</w:t>
            </w:r>
          </w:p>
        </w:tc>
      </w:tr>
      <w:tr w:rsidR="00C46582" w:rsidTr="00A309B4">
        <w:trPr>
          <w:trHeight w:val="340"/>
        </w:trPr>
        <w:tc>
          <w:tcPr>
            <w:tcW w:w="4608" w:type="dxa"/>
            <w:tcBorders>
              <w:right w:val="single" w:sz="36" w:space="0" w:color="auto"/>
            </w:tcBorders>
          </w:tcPr>
          <w:p w:rsidR="00D67624" w:rsidRDefault="00D67624" w:rsidP="00267EAC">
            <w:pPr>
              <w:ind w:hanging="12"/>
              <w:jc w:val="center"/>
              <w:rPr>
                <w:snapToGrid w:val="0"/>
              </w:rPr>
            </w:pPr>
            <w:r>
              <w:t>Support for all existing Dyonics Power footswitches.</w:t>
            </w:r>
          </w:p>
        </w:tc>
        <w:tc>
          <w:tcPr>
            <w:tcW w:w="1440" w:type="dxa"/>
            <w:tcBorders>
              <w:right w:val="single" w:sz="36" w:space="0" w:color="auto"/>
            </w:tcBorders>
          </w:tcPr>
          <w:p w:rsidR="00D67624" w:rsidRDefault="00976929" w:rsidP="00267EAC">
            <w:pPr>
              <w:jc w:val="center"/>
            </w:pPr>
            <w:r>
              <w:rPr>
                <w:snapToGrid w:val="0"/>
              </w:rPr>
              <w:t xml:space="preserve">DI </w:t>
            </w:r>
            <w:r w:rsidR="00352133" w:rsidRPr="00352133">
              <w:t>1.4.7</w:t>
            </w:r>
          </w:p>
        </w:tc>
        <w:tc>
          <w:tcPr>
            <w:tcW w:w="1980" w:type="dxa"/>
            <w:tcBorders>
              <w:left w:val="single" w:sz="36" w:space="0" w:color="auto"/>
            </w:tcBorders>
          </w:tcPr>
          <w:p w:rsidR="00D67624" w:rsidRDefault="00A023BB" w:rsidP="00111E62">
            <w:r>
              <w:t>SC</w:t>
            </w:r>
            <w:r w:rsidR="00D67624">
              <w:t xml:space="preserve"> 2.2.4.4 a</w:t>
            </w:r>
          </w:p>
          <w:p w:rsidR="00D67624" w:rsidRDefault="00A023BB" w:rsidP="00111E62">
            <w:r>
              <w:t>SC</w:t>
            </w:r>
            <w:r w:rsidR="00D67624">
              <w:t xml:space="preserve"> </w:t>
            </w:r>
            <w:r w:rsidR="00764208">
              <w:t>2.2.4.4 c</w:t>
            </w:r>
          </w:p>
          <w:p w:rsidR="00D67624" w:rsidRDefault="00D67624" w:rsidP="00111E62"/>
        </w:tc>
        <w:tc>
          <w:tcPr>
            <w:tcW w:w="2700" w:type="dxa"/>
          </w:tcPr>
          <w:p w:rsidR="00D67624" w:rsidRDefault="00A023BB" w:rsidP="00A64864">
            <w:r>
              <w:t>SC</w:t>
            </w:r>
            <w:r w:rsidR="00D67624">
              <w:t xml:space="preserve"> 2.2.4.4 a </w:t>
            </w:r>
          </w:p>
          <w:p w:rsidR="00D67624" w:rsidRDefault="00A023BB" w:rsidP="00A64864">
            <w:r>
              <w:t>SC</w:t>
            </w:r>
            <w:r w:rsidR="00D67624">
              <w:t xml:space="preserve"> </w:t>
            </w:r>
            <w:r w:rsidR="00764208">
              <w:t>2.2.4.4 c</w:t>
            </w:r>
          </w:p>
          <w:p w:rsidR="00D67624" w:rsidRDefault="00D67624" w:rsidP="00111E62"/>
        </w:tc>
        <w:tc>
          <w:tcPr>
            <w:tcW w:w="2430" w:type="dxa"/>
          </w:tcPr>
          <w:p w:rsidR="00D67624" w:rsidRDefault="00A023BB" w:rsidP="00A64864">
            <w:r>
              <w:t>SC</w:t>
            </w:r>
            <w:r w:rsidR="00D67624">
              <w:t xml:space="preserve"> 2.2.4.4 a </w:t>
            </w:r>
          </w:p>
          <w:p w:rsidR="00D67624" w:rsidRDefault="00A023BB" w:rsidP="00111E62">
            <w:r>
              <w:t>SC</w:t>
            </w:r>
            <w:r w:rsidR="00D67624">
              <w:t xml:space="preserve"> </w:t>
            </w:r>
            <w:r w:rsidR="00764208">
              <w:t>2.2.4.4 c</w:t>
            </w:r>
          </w:p>
          <w:p w:rsidR="00D67624" w:rsidRDefault="00D67624" w:rsidP="00111E62"/>
        </w:tc>
      </w:tr>
      <w:tr w:rsidR="00C46582" w:rsidTr="00A309B4">
        <w:trPr>
          <w:trHeight w:val="340"/>
        </w:trPr>
        <w:tc>
          <w:tcPr>
            <w:tcW w:w="4608" w:type="dxa"/>
            <w:tcBorders>
              <w:right w:val="single" w:sz="36" w:space="0" w:color="auto"/>
            </w:tcBorders>
          </w:tcPr>
          <w:p w:rsidR="00D67624" w:rsidRDefault="00D67624" w:rsidP="00B807D1">
            <w:pPr>
              <w:pageBreakBefore/>
              <w:ind w:hanging="14"/>
              <w:rPr>
                <w:snapToGrid w:val="0"/>
              </w:rPr>
            </w:pPr>
            <w:r>
              <w:rPr>
                <w:snapToGrid w:val="0"/>
              </w:rPr>
              <w:lastRenderedPageBreak/>
              <w:t>Ability to set hand-controlled handpiece to allow use of either hand controls or footswitch depending on which one is triggered first. Only one source of control can be active at one time. So while pressing on the footswitch pedal the hand controls are ignored and when a mode of operation is selected by the handpiece the footswitch will be ignored until the mode is stopped by the handpiece. The Lavage toggle of the footswitch will always work since that does not conflict with any handpiece control. Supported for all old / new hand-controls and footswitches.</w:t>
            </w:r>
          </w:p>
        </w:tc>
        <w:tc>
          <w:tcPr>
            <w:tcW w:w="1440" w:type="dxa"/>
            <w:tcBorders>
              <w:right w:val="single" w:sz="36" w:space="0" w:color="auto"/>
            </w:tcBorders>
          </w:tcPr>
          <w:p w:rsidR="00024B3B" w:rsidRDefault="00976929" w:rsidP="00DD5784">
            <w:pPr>
              <w:jc w:val="center"/>
              <w:rPr>
                <w:snapToGrid w:val="0"/>
              </w:rPr>
            </w:pPr>
            <w:r>
              <w:rPr>
                <w:snapToGrid w:val="0"/>
              </w:rPr>
              <w:t xml:space="preserve">DI </w:t>
            </w:r>
            <w:r w:rsidR="00024B3B" w:rsidRPr="00024B3B">
              <w:rPr>
                <w:snapToGrid w:val="0"/>
              </w:rPr>
              <w:t>4.1.1</w:t>
            </w:r>
          </w:p>
        </w:tc>
        <w:tc>
          <w:tcPr>
            <w:tcW w:w="1980" w:type="dxa"/>
            <w:tcBorders>
              <w:left w:val="single" w:sz="36" w:space="0" w:color="auto"/>
            </w:tcBorders>
          </w:tcPr>
          <w:p w:rsidR="00D67624" w:rsidRDefault="00A023BB" w:rsidP="006830A6">
            <w:pPr>
              <w:rPr>
                <w:snapToGrid w:val="0"/>
              </w:rPr>
            </w:pPr>
            <w:r>
              <w:rPr>
                <w:snapToGrid w:val="0"/>
              </w:rPr>
              <w:t>SC</w:t>
            </w:r>
            <w:r w:rsidR="00D67624">
              <w:rPr>
                <w:snapToGrid w:val="0"/>
              </w:rPr>
              <w:t xml:space="preserve"> 2.2.5.4 (general)</w:t>
            </w:r>
          </w:p>
          <w:p w:rsidR="00D67624" w:rsidRDefault="00A023BB" w:rsidP="006830A6">
            <w:pPr>
              <w:rPr>
                <w:snapToGrid w:val="0"/>
              </w:rPr>
            </w:pPr>
            <w:r>
              <w:rPr>
                <w:snapToGrid w:val="0"/>
              </w:rPr>
              <w:t>SC</w:t>
            </w:r>
            <w:r w:rsidR="00D67624">
              <w:rPr>
                <w:snapToGrid w:val="0"/>
              </w:rPr>
              <w:t xml:space="preserve"> 2.2.5.4 b</w:t>
            </w:r>
          </w:p>
          <w:p w:rsidR="00D67624" w:rsidRDefault="00A023BB" w:rsidP="00111E62">
            <w:pPr>
              <w:rPr>
                <w:snapToGrid w:val="0"/>
              </w:rPr>
            </w:pPr>
            <w:r>
              <w:rPr>
                <w:snapToGrid w:val="0"/>
              </w:rPr>
              <w:t>SC</w:t>
            </w:r>
            <w:r w:rsidR="00D67624">
              <w:rPr>
                <w:snapToGrid w:val="0"/>
              </w:rPr>
              <w:t xml:space="preserve"> 2.2.5.4 c</w:t>
            </w:r>
          </w:p>
          <w:p w:rsidR="00D67624" w:rsidRDefault="00A023BB" w:rsidP="00111E62">
            <w:pPr>
              <w:rPr>
                <w:snapToGrid w:val="0"/>
              </w:rPr>
            </w:pPr>
            <w:r>
              <w:rPr>
                <w:snapToGrid w:val="0"/>
              </w:rPr>
              <w:t>SC</w:t>
            </w:r>
            <w:r w:rsidR="00D67624">
              <w:rPr>
                <w:snapToGrid w:val="0"/>
              </w:rPr>
              <w:t xml:space="preserve"> 2.2.5.4 </w:t>
            </w:r>
            <w:r w:rsidR="00540D3D">
              <w:rPr>
                <w:snapToGrid w:val="0"/>
              </w:rPr>
              <w:t>e</w:t>
            </w:r>
          </w:p>
        </w:tc>
        <w:tc>
          <w:tcPr>
            <w:tcW w:w="2700" w:type="dxa"/>
          </w:tcPr>
          <w:p w:rsidR="00D67624" w:rsidRDefault="00A023BB" w:rsidP="006830A6">
            <w:pPr>
              <w:rPr>
                <w:snapToGrid w:val="0"/>
              </w:rPr>
            </w:pPr>
            <w:r>
              <w:rPr>
                <w:snapToGrid w:val="0"/>
              </w:rPr>
              <w:t>SC</w:t>
            </w:r>
            <w:r w:rsidR="00D67624">
              <w:rPr>
                <w:snapToGrid w:val="0"/>
              </w:rPr>
              <w:t xml:space="preserve"> 2.2.5.4 (general)</w:t>
            </w:r>
          </w:p>
          <w:p w:rsidR="00D67624" w:rsidRDefault="00A023BB" w:rsidP="006830A6">
            <w:pPr>
              <w:rPr>
                <w:snapToGrid w:val="0"/>
              </w:rPr>
            </w:pPr>
            <w:r>
              <w:rPr>
                <w:snapToGrid w:val="0"/>
              </w:rPr>
              <w:t>SC</w:t>
            </w:r>
            <w:r w:rsidR="00D67624">
              <w:rPr>
                <w:snapToGrid w:val="0"/>
              </w:rPr>
              <w:t xml:space="preserve"> 2.2.5.4 b</w:t>
            </w:r>
          </w:p>
          <w:p w:rsidR="00D67624" w:rsidRDefault="00A023BB" w:rsidP="00111E62">
            <w:pPr>
              <w:rPr>
                <w:snapToGrid w:val="0"/>
              </w:rPr>
            </w:pPr>
            <w:r>
              <w:rPr>
                <w:snapToGrid w:val="0"/>
              </w:rPr>
              <w:t>SC</w:t>
            </w:r>
            <w:r w:rsidR="00D67624">
              <w:rPr>
                <w:snapToGrid w:val="0"/>
              </w:rPr>
              <w:t xml:space="preserve"> 2.2.5.4 c</w:t>
            </w:r>
          </w:p>
          <w:p w:rsidR="00D67624" w:rsidRDefault="00A023BB" w:rsidP="00111E62">
            <w:pPr>
              <w:rPr>
                <w:snapToGrid w:val="0"/>
              </w:rPr>
            </w:pPr>
            <w:r>
              <w:rPr>
                <w:snapToGrid w:val="0"/>
              </w:rPr>
              <w:t>SC</w:t>
            </w:r>
            <w:r w:rsidR="00D67624">
              <w:rPr>
                <w:snapToGrid w:val="0"/>
              </w:rPr>
              <w:t xml:space="preserve"> 2.2.5.4 e</w:t>
            </w:r>
          </w:p>
        </w:tc>
        <w:tc>
          <w:tcPr>
            <w:tcW w:w="2430" w:type="dxa"/>
          </w:tcPr>
          <w:p w:rsidR="00D67624" w:rsidRDefault="00A023BB" w:rsidP="006830A6">
            <w:pPr>
              <w:rPr>
                <w:snapToGrid w:val="0"/>
              </w:rPr>
            </w:pPr>
            <w:r>
              <w:rPr>
                <w:snapToGrid w:val="0"/>
              </w:rPr>
              <w:t>SC</w:t>
            </w:r>
            <w:r w:rsidR="00D67624">
              <w:rPr>
                <w:snapToGrid w:val="0"/>
              </w:rPr>
              <w:t xml:space="preserve"> 2.2.5.4 (general)</w:t>
            </w:r>
          </w:p>
          <w:p w:rsidR="00D67624" w:rsidRDefault="00A023BB" w:rsidP="006830A6">
            <w:pPr>
              <w:rPr>
                <w:snapToGrid w:val="0"/>
              </w:rPr>
            </w:pPr>
            <w:r>
              <w:rPr>
                <w:snapToGrid w:val="0"/>
              </w:rPr>
              <w:t>SC</w:t>
            </w:r>
            <w:r w:rsidR="00D67624">
              <w:rPr>
                <w:snapToGrid w:val="0"/>
              </w:rPr>
              <w:t xml:space="preserve"> 2.2.5.4 b</w:t>
            </w:r>
          </w:p>
          <w:p w:rsidR="00D67624" w:rsidRDefault="00A023BB" w:rsidP="007068B3">
            <w:pPr>
              <w:rPr>
                <w:snapToGrid w:val="0"/>
              </w:rPr>
            </w:pPr>
            <w:r>
              <w:rPr>
                <w:snapToGrid w:val="0"/>
              </w:rPr>
              <w:t>SC</w:t>
            </w:r>
            <w:r w:rsidR="00D67624">
              <w:rPr>
                <w:snapToGrid w:val="0"/>
              </w:rPr>
              <w:t xml:space="preserve"> 2.2.5.4 c</w:t>
            </w:r>
          </w:p>
          <w:p w:rsidR="003E7EF1" w:rsidRDefault="00A023BB" w:rsidP="007068B3">
            <w:pPr>
              <w:rPr>
                <w:snapToGrid w:val="0"/>
              </w:rPr>
            </w:pPr>
            <w:r>
              <w:rPr>
                <w:snapToGrid w:val="0"/>
              </w:rPr>
              <w:t>SC</w:t>
            </w:r>
            <w:r w:rsidR="003E7EF1">
              <w:rPr>
                <w:snapToGrid w:val="0"/>
              </w:rPr>
              <w:t xml:space="preserve"> 2.2.5.4 e</w:t>
            </w:r>
          </w:p>
        </w:tc>
      </w:tr>
      <w:tr w:rsidR="00C46582" w:rsidTr="00A309B4">
        <w:trPr>
          <w:trHeight w:val="287"/>
        </w:trPr>
        <w:tc>
          <w:tcPr>
            <w:tcW w:w="4608" w:type="dxa"/>
            <w:tcBorders>
              <w:right w:val="single" w:sz="36" w:space="0" w:color="auto"/>
            </w:tcBorders>
          </w:tcPr>
          <w:p w:rsidR="00D67624" w:rsidRDefault="00D67624" w:rsidP="00DB42B4">
            <w:pPr>
              <w:ind w:hanging="12"/>
              <w:rPr>
                <w:snapToGrid w:val="0"/>
              </w:rPr>
            </w:pPr>
            <w:r>
              <w:rPr>
                <w:snapToGrid w:val="0"/>
              </w:rPr>
              <w:t>Detectable errors will be displayed on screen.</w:t>
            </w:r>
          </w:p>
        </w:tc>
        <w:tc>
          <w:tcPr>
            <w:tcW w:w="1440" w:type="dxa"/>
            <w:tcBorders>
              <w:right w:val="single" w:sz="36" w:space="0" w:color="auto"/>
            </w:tcBorders>
          </w:tcPr>
          <w:p w:rsidR="00D67624" w:rsidRDefault="00976929" w:rsidP="00267EAC">
            <w:pPr>
              <w:jc w:val="center"/>
            </w:pPr>
            <w:r>
              <w:rPr>
                <w:snapToGrid w:val="0"/>
              </w:rPr>
              <w:t xml:space="preserve">DI </w:t>
            </w:r>
            <w:r w:rsidR="00DE43DA" w:rsidRPr="00DE43DA">
              <w:t>5.3.4</w:t>
            </w:r>
          </w:p>
        </w:tc>
        <w:tc>
          <w:tcPr>
            <w:tcW w:w="1980" w:type="dxa"/>
            <w:tcBorders>
              <w:left w:val="single" w:sz="36" w:space="0" w:color="auto"/>
            </w:tcBorders>
          </w:tcPr>
          <w:p w:rsidR="00D67624" w:rsidRDefault="00A023BB" w:rsidP="00111E62">
            <w:pPr>
              <w:rPr>
                <w:snapToGrid w:val="0"/>
              </w:rPr>
            </w:pPr>
            <w:r>
              <w:t>SC</w:t>
            </w:r>
            <w:r w:rsidR="00D67624">
              <w:t xml:space="preserve"> </w:t>
            </w:r>
            <w:r w:rsidR="00D67624">
              <w:rPr>
                <w:snapToGrid w:val="0"/>
              </w:rPr>
              <w:t>2.2.4.5 a</w:t>
            </w:r>
          </w:p>
          <w:p w:rsidR="00D67624" w:rsidRDefault="00A023BB" w:rsidP="00276837">
            <w:pPr>
              <w:rPr>
                <w:snapToGrid w:val="0"/>
              </w:rPr>
            </w:pPr>
            <w:r>
              <w:t>SC</w:t>
            </w:r>
            <w:r w:rsidR="00D67624">
              <w:t xml:space="preserve"> </w:t>
            </w:r>
            <w:r w:rsidR="00D67624">
              <w:rPr>
                <w:snapToGrid w:val="0"/>
              </w:rPr>
              <w:t>2.2.4.5 b</w:t>
            </w:r>
          </w:p>
          <w:p w:rsidR="00D67624" w:rsidRDefault="00A023BB" w:rsidP="00276837">
            <w:pPr>
              <w:rPr>
                <w:snapToGrid w:val="0"/>
              </w:rPr>
            </w:pPr>
            <w:r>
              <w:t>SC</w:t>
            </w:r>
            <w:r w:rsidR="00D67624">
              <w:t xml:space="preserve"> </w:t>
            </w:r>
            <w:r w:rsidR="00D67624">
              <w:rPr>
                <w:snapToGrid w:val="0"/>
              </w:rPr>
              <w:t>2.2.4.5 c</w:t>
            </w:r>
          </w:p>
          <w:p w:rsidR="00D67624" w:rsidRDefault="00A023BB" w:rsidP="00276837">
            <w:pPr>
              <w:rPr>
                <w:snapToGrid w:val="0"/>
              </w:rPr>
            </w:pPr>
            <w:r>
              <w:t>SC</w:t>
            </w:r>
            <w:r w:rsidR="00D67624">
              <w:t xml:space="preserve"> </w:t>
            </w:r>
            <w:r w:rsidR="00D67624">
              <w:rPr>
                <w:snapToGrid w:val="0"/>
              </w:rPr>
              <w:t>2.2.4.5 d</w:t>
            </w:r>
          </w:p>
          <w:p w:rsidR="00D67624" w:rsidRDefault="00A023BB" w:rsidP="00276837">
            <w:pPr>
              <w:rPr>
                <w:snapToGrid w:val="0"/>
              </w:rPr>
            </w:pPr>
            <w:r>
              <w:t>SC</w:t>
            </w:r>
            <w:r w:rsidR="00D67624">
              <w:t xml:space="preserve"> </w:t>
            </w:r>
            <w:r w:rsidR="00D67624">
              <w:rPr>
                <w:snapToGrid w:val="0"/>
              </w:rPr>
              <w:t>2.2.4.5 e</w:t>
            </w:r>
          </w:p>
          <w:p w:rsidR="00D67624" w:rsidRDefault="00A023BB" w:rsidP="00111E62">
            <w:pPr>
              <w:rPr>
                <w:snapToGrid w:val="0"/>
              </w:rPr>
            </w:pPr>
            <w:r>
              <w:t>SC</w:t>
            </w:r>
            <w:r w:rsidR="00D67624">
              <w:t xml:space="preserve"> </w:t>
            </w:r>
            <w:r w:rsidR="00D67624">
              <w:rPr>
                <w:snapToGrid w:val="0"/>
              </w:rPr>
              <w:t>2.2.4.5 g</w:t>
            </w:r>
          </w:p>
          <w:p w:rsidR="00D67624" w:rsidRDefault="00A023BB" w:rsidP="00111E62">
            <w:pPr>
              <w:rPr>
                <w:snapToGrid w:val="0"/>
              </w:rPr>
            </w:pPr>
            <w:r>
              <w:t>SC</w:t>
            </w:r>
            <w:r w:rsidR="00D67624">
              <w:t xml:space="preserve"> 2.2.4.5 h</w:t>
            </w:r>
          </w:p>
        </w:tc>
        <w:tc>
          <w:tcPr>
            <w:tcW w:w="2700" w:type="dxa"/>
          </w:tcPr>
          <w:p w:rsidR="00D67624" w:rsidRDefault="00A023BB" w:rsidP="007068B3">
            <w:pPr>
              <w:rPr>
                <w:snapToGrid w:val="0"/>
              </w:rPr>
            </w:pPr>
            <w:r>
              <w:t>SC</w:t>
            </w:r>
            <w:r w:rsidR="00D67624">
              <w:t xml:space="preserve"> </w:t>
            </w:r>
            <w:r w:rsidR="00D67624">
              <w:rPr>
                <w:snapToGrid w:val="0"/>
              </w:rPr>
              <w:t>2.2.4.5 a</w:t>
            </w:r>
          </w:p>
          <w:p w:rsidR="00D67624" w:rsidRDefault="00A023BB" w:rsidP="007068B3">
            <w:pPr>
              <w:rPr>
                <w:snapToGrid w:val="0"/>
              </w:rPr>
            </w:pPr>
            <w:r>
              <w:t>SC</w:t>
            </w:r>
            <w:r w:rsidR="00D67624">
              <w:t xml:space="preserve"> </w:t>
            </w:r>
            <w:r w:rsidR="00D67624">
              <w:rPr>
                <w:snapToGrid w:val="0"/>
              </w:rPr>
              <w:t>2.2.4.5 b</w:t>
            </w:r>
          </w:p>
          <w:p w:rsidR="00D67624" w:rsidRDefault="00A023BB" w:rsidP="007068B3">
            <w:pPr>
              <w:rPr>
                <w:snapToGrid w:val="0"/>
              </w:rPr>
            </w:pPr>
            <w:r>
              <w:t>SC</w:t>
            </w:r>
            <w:r w:rsidR="00D67624">
              <w:t xml:space="preserve"> </w:t>
            </w:r>
            <w:r w:rsidR="00D67624">
              <w:rPr>
                <w:snapToGrid w:val="0"/>
              </w:rPr>
              <w:t>2.2.4.5 c</w:t>
            </w:r>
          </w:p>
          <w:p w:rsidR="00D67624" w:rsidRDefault="00A023BB" w:rsidP="007068B3">
            <w:pPr>
              <w:rPr>
                <w:snapToGrid w:val="0"/>
              </w:rPr>
            </w:pPr>
            <w:r>
              <w:t>SC</w:t>
            </w:r>
            <w:r w:rsidR="00D67624">
              <w:t xml:space="preserve"> </w:t>
            </w:r>
            <w:r w:rsidR="00D67624">
              <w:rPr>
                <w:snapToGrid w:val="0"/>
              </w:rPr>
              <w:t>2.2.4.5 d</w:t>
            </w:r>
          </w:p>
          <w:p w:rsidR="00D67624" w:rsidRDefault="00A023BB" w:rsidP="007068B3">
            <w:pPr>
              <w:rPr>
                <w:snapToGrid w:val="0"/>
              </w:rPr>
            </w:pPr>
            <w:r>
              <w:t>SC</w:t>
            </w:r>
            <w:r w:rsidR="00D67624">
              <w:t xml:space="preserve"> </w:t>
            </w:r>
            <w:r w:rsidR="00D67624">
              <w:rPr>
                <w:snapToGrid w:val="0"/>
              </w:rPr>
              <w:t>2.2.4.5 e</w:t>
            </w:r>
          </w:p>
          <w:p w:rsidR="00D67624" w:rsidRDefault="00A023BB" w:rsidP="007068B3">
            <w:pPr>
              <w:rPr>
                <w:snapToGrid w:val="0"/>
              </w:rPr>
            </w:pPr>
            <w:r>
              <w:t>SC</w:t>
            </w:r>
            <w:r w:rsidR="00D67624">
              <w:t xml:space="preserve"> </w:t>
            </w:r>
            <w:r w:rsidR="00D67624">
              <w:rPr>
                <w:snapToGrid w:val="0"/>
              </w:rPr>
              <w:t>2.2.4.5 g</w:t>
            </w:r>
          </w:p>
          <w:p w:rsidR="00D67624" w:rsidRDefault="00A023BB" w:rsidP="007068B3">
            <w:pPr>
              <w:rPr>
                <w:snapToGrid w:val="0"/>
              </w:rPr>
            </w:pPr>
            <w:r>
              <w:t>SC</w:t>
            </w:r>
            <w:r w:rsidR="00D67624">
              <w:t xml:space="preserve"> 2.2.4.5 h</w:t>
            </w:r>
          </w:p>
        </w:tc>
        <w:tc>
          <w:tcPr>
            <w:tcW w:w="2430" w:type="dxa"/>
          </w:tcPr>
          <w:p w:rsidR="00D67624" w:rsidRDefault="00A023BB" w:rsidP="007068B3">
            <w:pPr>
              <w:rPr>
                <w:snapToGrid w:val="0"/>
              </w:rPr>
            </w:pPr>
            <w:r>
              <w:t>SC</w:t>
            </w:r>
            <w:r w:rsidR="00D67624">
              <w:t xml:space="preserve"> </w:t>
            </w:r>
            <w:r w:rsidR="00D67624">
              <w:rPr>
                <w:snapToGrid w:val="0"/>
              </w:rPr>
              <w:t>2.2.4.5 a</w:t>
            </w:r>
          </w:p>
          <w:p w:rsidR="00D67624" w:rsidRDefault="00A023BB" w:rsidP="007068B3">
            <w:pPr>
              <w:rPr>
                <w:snapToGrid w:val="0"/>
              </w:rPr>
            </w:pPr>
            <w:r>
              <w:t>SC</w:t>
            </w:r>
            <w:r w:rsidR="00D67624">
              <w:t xml:space="preserve"> </w:t>
            </w:r>
            <w:r w:rsidR="00D67624">
              <w:rPr>
                <w:snapToGrid w:val="0"/>
              </w:rPr>
              <w:t>2.2.4.5 b</w:t>
            </w:r>
          </w:p>
          <w:p w:rsidR="00D67624" w:rsidRDefault="00A023BB" w:rsidP="007068B3">
            <w:pPr>
              <w:rPr>
                <w:snapToGrid w:val="0"/>
              </w:rPr>
            </w:pPr>
            <w:r>
              <w:t>SC</w:t>
            </w:r>
            <w:r w:rsidR="00D67624">
              <w:t xml:space="preserve"> </w:t>
            </w:r>
            <w:r w:rsidR="00D67624">
              <w:rPr>
                <w:snapToGrid w:val="0"/>
              </w:rPr>
              <w:t>2.2.4.5 c</w:t>
            </w:r>
          </w:p>
          <w:p w:rsidR="00D67624" w:rsidRDefault="00A023BB" w:rsidP="007068B3">
            <w:pPr>
              <w:rPr>
                <w:snapToGrid w:val="0"/>
              </w:rPr>
            </w:pPr>
            <w:r>
              <w:t>SC</w:t>
            </w:r>
            <w:r w:rsidR="00D67624">
              <w:t xml:space="preserve"> </w:t>
            </w:r>
            <w:r w:rsidR="00D67624">
              <w:rPr>
                <w:snapToGrid w:val="0"/>
              </w:rPr>
              <w:t>2.2.4.5 d</w:t>
            </w:r>
          </w:p>
          <w:p w:rsidR="00D67624" w:rsidRDefault="00A023BB" w:rsidP="007068B3">
            <w:pPr>
              <w:rPr>
                <w:snapToGrid w:val="0"/>
              </w:rPr>
            </w:pPr>
            <w:r>
              <w:t>SC</w:t>
            </w:r>
            <w:r w:rsidR="00D67624">
              <w:t xml:space="preserve"> </w:t>
            </w:r>
            <w:r w:rsidR="00D67624">
              <w:rPr>
                <w:snapToGrid w:val="0"/>
              </w:rPr>
              <w:t>2.2.4.5 e</w:t>
            </w:r>
          </w:p>
          <w:p w:rsidR="00D67624" w:rsidRDefault="00A023BB" w:rsidP="007068B3">
            <w:pPr>
              <w:rPr>
                <w:snapToGrid w:val="0"/>
              </w:rPr>
            </w:pPr>
            <w:r>
              <w:t>SC</w:t>
            </w:r>
            <w:r w:rsidR="00D67624">
              <w:t xml:space="preserve"> </w:t>
            </w:r>
            <w:r w:rsidR="00D67624">
              <w:rPr>
                <w:snapToGrid w:val="0"/>
              </w:rPr>
              <w:t>2.2.4.5 g</w:t>
            </w:r>
          </w:p>
          <w:p w:rsidR="00D67624" w:rsidRDefault="00A023BB" w:rsidP="007068B3">
            <w:pPr>
              <w:rPr>
                <w:snapToGrid w:val="0"/>
              </w:rPr>
            </w:pPr>
            <w:r>
              <w:t>SC</w:t>
            </w:r>
            <w:r w:rsidR="00D67624">
              <w:t xml:space="preserve"> 2.2.4.5 h</w:t>
            </w:r>
          </w:p>
        </w:tc>
      </w:tr>
      <w:tr w:rsidR="00C46582" w:rsidTr="00A309B4">
        <w:trPr>
          <w:trHeight w:val="255"/>
        </w:trPr>
        <w:tc>
          <w:tcPr>
            <w:tcW w:w="4608" w:type="dxa"/>
            <w:tcBorders>
              <w:right w:val="single" w:sz="36" w:space="0" w:color="auto"/>
            </w:tcBorders>
          </w:tcPr>
          <w:p w:rsidR="00D67624" w:rsidRDefault="00D67624" w:rsidP="0060488A">
            <w:pPr>
              <w:ind w:hanging="12"/>
            </w:pPr>
            <w:r>
              <w:rPr>
                <w:snapToGrid w:val="0"/>
              </w:rPr>
              <w:t>Detectable errors will reduce functionality in order to maintain safe operation.</w:t>
            </w:r>
          </w:p>
        </w:tc>
        <w:tc>
          <w:tcPr>
            <w:tcW w:w="1440" w:type="dxa"/>
            <w:tcBorders>
              <w:right w:val="single" w:sz="36" w:space="0" w:color="auto"/>
            </w:tcBorders>
          </w:tcPr>
          <w:p w:rsidR="00D67624" w:rsidRDefault="00976929" w:rsidP="00267EAC">
            <w:pPr>
              <w:jc w:val="center"/>
            </w:pPr>
            <w:r>
              <w:rPr>
                <w:snapToGrid w:val="0"/>
              </w:rPr>
              <w:t xml:space="preserve">DI </w:t>
            </w:r>
            <w:r w:rsidR="00DE43DA" w:rsidRPr="00DE43DA">
              <w:t>5.3.5</w:t>
            </w:r>
          </w:p>
        </w:tc>
        <w:tc>
          <w:tcPr>
            <w:tcW w:w="1980" w:type="dxa"/>
            <w:tcBorders>
              <w:left w:val="single" w:sz="36" w:space="0" w:color="auto"/>
            </w:tcBorders>
          </w:tcPr>
          <w:p w:rsidR="00D67624" w:rsidRDefault="00A023BB" w:rsidP="00111E62">
            <w:r>
              <w:t>SC</w:t>
            </w:r>
            <w:r w:rsidR="00D67624">
              <w:t xml:space="preserve"> 2.2.4.5 f</w:t>
            </w:r>
          </w:p>
          <w:p w:rsidR="00D67624" w:rsidRDefault="00A023BB" w:rsidP="00111E62">
            <w:r>
              <w:t>SC</w:t>
            </w:r>
            <w:r w:rsidR="00D67624">
              <w:t xml:space="preserve"> 2.2.4.5 h</w:t>
            </w:r>
          </w:p>
        </w:tc>
        <w:tc>
          <w:tcPr>
            <w:tcW w:w="2700" w:type="dxa"/>
          </w:tcPr>
          <w:p w:rsidR="00D67624" w:rsidRDefault="00A023BB" w:rsidP="007068B3">
            <w:r>
              <w:t>SC</w:t>
            </w:r>
            <w:r w:rsidR="00D67624">
              <w:t xml:space="preserve"> 2.2.4.5 f</w:t>
            </w:r>
          </w:p>
          <w:p w:rsidR="00D67624" w:rsidRDefault="00A023BB" w:rsidP="007068B3">
            <w:r>
              <w:t>SC</w:t>
            </w:r>
            <w:r w:rsidR="00D67624">
              <w:t xml:space="preserve"> 2.2.4.5 h</w:t>
            </w:r>
          </w:p>
        </w:tc>
        <w:tc>
          <w:tcPr>
            <w:tcW w:w="2430" w:type="dxa"/>
          </w:tcPr>
          <w:p w:rsidR="00D67624" w:rsidRDefault="00A023BB" w:rsidP="007068B3">
            <w:r>
              <w:t>SC</w:t>
            </w:r>
            <w:r w:rsidR="00D67624">
              <w:t xml:space="preserve"> 2.2.4.5 f</w:t>
            </w:r>
          </w:p>
          <w:p w:rsidR="00D67624" w:rsidRDefault="00A023BB" w:rsidP="007068B3">
            <w:r>
              <w:t>SC</w:t>
            </w:r>
            <w:r w:rsidR="00D67624">
              <w:t xml:space="preserve"> 2.2.4.5 h</w:t>
            </w:r>
          </w:p>
        </w:tc>
      </w:tr>
      <w:tr w:rsidR="00C46582" w:rsidTr="00A309B4">
        <w:trPr>
          <w:trHeight w:val="255"/>
        </w:trPr>
        <w:tc>
          <w:tcPr>
            <w:tcW w:w="4608" w:type="dxa"/>
            <w:tcBorders>
              <w:right w:val="single" w:sz="36" w:space="0" w:color="auto"/>
            </w:tcBorders>
          </w:tcPr>
          <w:p w:rsidR="00D67624" w:rsidDel="00EA3E22" w:rsidRDefault="00D67624" w:rsidP="00821966">
            <w:pPr>
              <w:ind w:hanging="14"/>
            </w:pPr>
            <w:r>
              <w:t xml:space="preserve">Communicates with a Smith &amp; Nephew </w:t>
            </w:r>
            <w:r>
              <w:rPr>
                <w:snapToGrid w:val="0"/>
              </w:rPr>
              <w:t>Dyonics 25 Fluid Management System.</w:t>
            </w:r>
          </w:p>
        </w:tc>
        <w:tc>
          <w:tcPr>
            <w:tcW w:w="1440" w:type="dxa"/>
            <w:tcBorders>
              <w:right w:val="single" w:sz="36" w:space="0" w:color="auto"/>
            </w:tcBorders>
          </w:tcPr>
          <w:p w:rsidR="00D67624" w:rsidRDefault="00976929" w:rsidP="00267EAC">
            <w:pPr>
              <w:jc w:val="center"/>
            </w:pPr>
            <w:r>
              <w:rPr>
                <w:snapToGrid w:val="0"/>
              </w:rPr>
              <w:t xml:space="preserve">DI </w:t>
            </w:r>
            <w:r w:rsidR="0046613C" w:rsidRPr="0046613C">
              <w:t>4.2.1</w:t>
            </w:r>
          </w:p>
        </w:tc>
        <w:tc>
          <w:tcPr>
            <w:tcW w:w="1980" w:type="dxa"/>
            <w:tcBorders>
              <w:left w:val="single" w:sz="36" w:space="0" w:color="auto"/>
            </w:tcBorders>
          </w:tcPr>
          <w:p w:rsidR="00D67624" w:rsidRDefault="00A023BB" w:rsidP="0010195F">
            <w:r>
              <w:t>SC</w:t>
            </w:r>
            <w:r w:rsidR="00D67624">
              <w:t xml:space="preserve"> 2.1.3 b</w:t>
            </w:r>
          </w:p>
          <w:p w:rsidR="00D67624" w:rsidRDefault="00A023BB" w:rsidP="00111E62">
            <w:r>
              <w:t>SC</w:t>
            </w:r>
            <w:r w:rsidR="00D67624">
              <w:t xml:space="preserve"> 2.2.3</w:t>
            </w:r>
          </w:p>
        </w:tc>
        <w:tc>
          <w:tcPr>
            <w:tcW w:w="2700" w:type="dxa"/>
          </w:tcPr>
          <w:p w:rsidR="00D67624" w:rsidRDefault="00A023BB" w:rsidP="0010195F">
            <w:r>
              <w:t>SC</w:t>
            </w:r>
            <w:r w:rsidR="00D67624">
              <w:t xml:space="preserve"> 2.1.3 b</w:t>
            </w:r>
          </w:p>
          <w:p w:rsidR="00D67624" w:rsidRDefault="00A023BB" w:rsidP="0010195F">
            <w:r>
              <w:t>SC</w:t>
            </w:r>
            <w:r w:rsidR="00D67624">
              <w:t xml:space="preserve"> 2.2.3</w:t>
            </w:r>
          </w:p>
          <w:p w:rsidR="00D67624" w:rsidRDefault="00D67624" w:rsidP="0010195F"/>
          <w:p w:rsidR="00D67624" w:rsidRDefault="006F4588" w:rsidP="00111E62">
            <w:r>
              <w:t>Shaver Pump Interface Protocol (15000285)</w:t>
            </w:r>
          </w:p>
        </w:tc>
        <w:tc>
          <w:tcPr>
            <w:tcW w:w="2430" w:type="dxa"/>
          </w:tcPr>
          <w:p w:rsidR="00D67624" w:rsidRDefault="00A023BB" w:rsidP="0010195F">
            <w:r>
              <w:t>SC</w:t>
            </w:r>
            <w:r w:rsidR="00D67624">
              <w:t xml:space="preserve"> 2.1.3 b</w:t>
            </w:r>
          </w:p>
          <w:p w:rsidR="00D67624" w:rsidRDefault="00A023BB" w:rsidP="0010195F">
            <w:r>
              <w:t>SC</w:t>
            </w:r>
            <w:r w:rsidR="00D67624">
              <w:t xml:space="preserve"> 2.2.3</w:t>
            </w:r>
          </w:p>
          <w:p w:rsidR="00D67624" w:rsidRDefault="00D67624" w:rsidP="0010195F"/>
          <w:p w:rsidR="00D67624" w:rsidRDefault="00D67624" w:rsidP="00270175">
            <w:r>
              <w:t xml:space="preserve">Shaver Pump </w:t>
            </w:r>
            <w:r w:rsidR="006F4588">
              <w:t>Interface Protocol Verification (</w:t>
            </w:r>
            <w:r w:rsidR="009274BF">
              <w:t>15000355</w:t>
            </w:r>
            <w:r w:rsidR="006F4588">
              <w:t>)</w:t>
            </w:r>
          </w:p>
        </w:tc>
      </w:tr>
      <w:tr w:rsidR="0042421C" w:rsidTr="0029185A">
        <w:trPr>
          <w:trHeight w:val="255"/>
        </w:trPr>
        <w:tc>
          <w:tcPr>
            <w:tcW w:w="4608" w:type="dxa"/>
            <w:tcBorders>
              <w:right w:val="single" w:sz="36" w:space="0" w:color="auto"/>
            </w:tcBorders>
          </w:tcPr>
          <w:p w:rsidR="0042421C" w:rsidRDefault="0042421C">
            <w:pPr>
              <w:ind w:hanging="14"/>
            </w:pPr>
            <w:r w:rsidRPr="0042421C">
              <w:t>DII shall communicate with a</w:t>
            </w:r>
            <w:r w:rsidR="00562CC7">
              <w:t>n</w:t>
            </w:r>
            <w:r w:rsidRPr="0042421C">
              <w:t xml:space="preserve"> </w:t>
            </w:r>
            <w:r w:rsidR="00562CC7">
              <w:t>INTELLIO Link</w:t>
            </w:r>
          </w:p>
        </w:tc>
        <w:tc>
          <w:tcPr>
            <w:tcW w:w="1440" w:type="dxa"/>
            <w:tcBorders>
              <w:right w:val="single" w:sz="36" w:space="0" w:color="auto"/>
            </w:tcBorders>
          </w:tcPr>
          <w:p w:rsidR="0042421C" w:rsidRDefault="0042421C" w:rsidP="0042421C">
            <w:pPr>
              <w:jc w:val="center"/>
              <w:rPr>
                <w:snapToGrid w:val="0"/>
              </w:rPr>
            </w:pPr>
            <w:r w:rsidRPr="00821966">
              <w:rPr>
                <w:snapToGrid w:val="0"/>
              </w:rPr>
              <w:t>DI 4.3.4</w:t>
            </w:r>
          </w:p>
        </w:tc>
        <w:tc>
          <w:tcPr>
            <w:tcW w:w="1980" w:type="dxa"/>
            <w:tcBorders>
              <w:left w:val="single" w:sz="36" w:space="0" w:color="auto"/>
            </w:tcBorders>
          </w:tcPr>
          <w:p w:rsidR="0042421C" w:rsidRDefault="0042421C" w:rsidP="0042421C">
            <w:r>
              <w:t>SC 2.1.3 a</w:t>
            </w:r>
          </w:p>
          <w:p w:rsidR="0042421C" w:rsidRDefault="0042421C" w:rsidP="0042421C">
            <w:r>
              <w:t>SC 2.2.2</w:t>
            </w:r>
          </w:p>
        </w:tc>
        <w:tc>
          <w:tcPr>
            <w:tcW w:w="2700" w:type="dxa"/>
          </w:tcPr>
          <w:p w:rsidR="0042421C" w:rsidRDefault="0042421C" w:rsidP="0042421C">
            <w:r>
              <w:t>SC 2.1.3 a</w:t>
            </w:r>
          </w:p>
          <w:p w:rsidR="0042421C" w:rsidRDefault="0042421C" w:rsidP="0042421C">
            <w:r>
              <w:t>SC 2.2.2</w:t>
            </w:r>
          </w:p>
          <w:p w:rsidR="0042421C" w:rsidRDefault="0042421C" w:rsidP="0042421C"/>
          <w:p w:rsidR="0042421C" w:rsidRDefault="0042421C" w:rsidP="0042421C">
            <w:r w:rsidRPr="00C14158">
              <w:t>15007915</w:t>
            </w:r>
            <w:r>
              <w:t xml:space="preserve"> (</w:t>
            </w:r>
            <w:r w:rsidRPr="00C14158">
              <w:t>D</w:t>
            </w:r>
            <w:r>
              <w:t xml:space="preserve">YONICS </w:t>
            </w:r>
            <w:r w:rsidRPr="00C14158">
              <w:t>II INTELLIO Link Protocol</w:t>
            </w:r>
            <w:r>
              <w:t>)</w:t>
            </w:r>
          </w:p>
        </w:tc>
        <w:tc>
          <w:tcPr>
            <w:tcW w:w="2430" w:type="dxa"/>
          </w:tcPr>
          <w:p w:rsidR="0042421C" w:rsidRDefault="0042421C" w:rsidP="0042421C">
            <w:r>
              <w:t>SC 2.1.3 a</w:t>
            </w:r>
          </w:p>
          <w:p w:rsidR="0042421C" w:rsidRDefault="0042421C" w:rsidP="0042421C">
            <w:r>
              <w:t>SC 2.2.2</w:t>
            </w:r>
          </w:p>
          <w:p w:rsidR="0042421C" w:rsidRDefault="0042421C" w:rsidP="0042421C"/>
          <w:p w:rsidR="0042421C" w:rsidRDefault="0042421C" w:rsidP="0042421C">
            <w:r w:rsidRPr="00C14158">
              <w:t>15008643</w:t>
            </w:r>
            <w:r>
              <w:t xml:space="preserve"> (</w:t>
            </w:r>
            <w:r w:rsidRPr="00C14158">
              <w:t>DYONICS II INTELLIO Link Interface Protocol Verification</w:t>
            </w:r>
            <w:r>
              <w:t xml:space="preserve">) </w:t>
            </w:r>
          </w:p>
        </w:tc>
      </w:tr>
      <w:tr w:rsidR="0042421C" w:rsidTr="00A309B4">
        <w:trPr>
          <w:trHeight w:val="255"/>
        </w:trPr>
        <w:tc>
          <w:tcPr>
            <w:tcW w:w="4608" w:type="dxa"/>
            <w:tcBorders>
              <w:right w:val="single" w:sz="36" w:space="0" w:color="auto"/>
            </w:tcBorders>
          </w:tcPr>
          <w:p w:rsidR="0042421C" w:rsidRDefault="0042421C" w:rsidP="0042421C">
            <w:pPr>
              <w:pageBreakBefore/>
              <w:ind w:hanging="14"/>
              <w:rPr>
                <w:snapToGrid w:val="0"/>
              </w:rPr>
            </w:pPr>
            <w:r>
              <w:lastRenderedPageBreak/>
              <w:t>Allow users to adjust handpiece speed in RPM via INTELLIO Link.</w:t>
            </w:r>
          </w:p>
          <w:p w:rsidR="0042421C" w:rsidRDefault="0042421C" w:rsidP="0042421C">
            <w:pPr>
              <w:ind w:hanging="12"/>
              <w:rPr>
                <w:snapToGrid w:val="0"/>
              </w:rPr>
            </w:pPr>
          </w:p>
        </w:tc>
        <w:tc>
          <w:tcPr>
            <w:tcW w:w="1440" w:type="dxa"/>
            <w:tcBorders>
              <w:right w:val="single" w:sz="36" w:space="0" w:color="auto"/>
            </w:tcBorders>
          </w:tcPr>
          <w:p w:rsidR="0042421C" w:rsidRPr="00A309B4" w:rsidRDefault="003904C3" w:rsidP="0042421C">
            <w:pPr>
              <w:jc w:val="center"/>
              <w:rPr>
                <w:highlight w:val="red"/>
              </w:rPr>
            </w:pPr>
            <w:r w:rsidRPr="00A309B4">
              <w:t>DI 4.3.5</w:t>
            </w:r>
          </w:p>
        </w:tc>
        <w:tc>
          <w:tcPr>
            <w:tcW w:w="1980" w:type="dxa"/>
            <w:tcBorders>
              <w:left w:val="single" w:sz="36" w:space="0" w:color="auto"/>
            </w:tcBorders>
          </w:tcPr>
          <w:p w:rsidR="0042421C" w:rsidRDefault="0042421C" w:rsidP="0042421C">
            <w:r>
              <w:t>SC 2.1.3 a</w:t>
            </w:r>
          </w:p>
          <w:p w:rsidR="0042421C" w:rsidRDefault="0042421C" w:rsidP="0042421C">
            <w:r>
              <w:t>SC 2.2.2</w:t>
            </w:r>
          </w:p>
        </w:tc>
        <w:tc>
          <w:tcPr>
            <w:tcW w:w="2700" w:type="dxa"/>
          </w:tcPr>
          <w:p w:rsidR="0042421C" w:rsidRDefault="0042421C" w:rsidP="0042421C">
            <w:r>
              <w:t>SC 2.1.3 a</w:t>
            </w:r>
          </w:p>
          <w:p w:rsidR="0042421C" w:rsidRDefault="0042421C" w:rsidP="0042421C">
            <w:r>
              <w:t>SC 2.2.2</w:t>
            </w:r>
          </w:p>
          <w:p w:rsidR="0042421C" w:rsidRDefault="0042421C" w:rsidP="0042421C"/>
          <w:p w:rsidR="0042421C" w:rsidRDefault="0042421C" w:rsidP="0042421C">
            <w:r w:rsidRPr="00C14158">
              <w:t>15007915</w:t>
            </w:r>
            <w:r>
              <w:t xml:space="preserve"> (</w:t>
            </w:r>
            <w:r w:rsidRPr="00C14158">
              <w:t>D</w:t>
            </w:r>
            <w:r>
              <w:t xml:space="preserve">YONICS </w:t>
            </w:r>
            <w:r w:rsidRPr="00C14158">
              <w:t>II INTELLIO Link Protocol</w:t>
            </w:r>
            <w:r>
              <w:t>)</w:t>
            </w:r>
          </w:p>
        </w:tc>
        <w:tc>
          <w:tcPr>
            <w:tcW w:w="2430" w:type="dxa"/>
          </w:tcPr>
          <w:p w:rsidR="0042421C" w:rsidRDefault="0042421C" w:rsidP="0042421C">
            <w:r>
              <w:t>SC 2.1.3 a</w:t>
            </w:r>
          </w:p>
          <w:p w:rsidR="0042421C" w:rsidRDefault="0042421C" w:rsidP="0042421C">
            <w:r>
              <w:t>SC 2.2.2</w:t>
            </w:r>
          </w:p>
          <w:p w:rsidR="0042421C" w:rsidRDefault="0042421C" w:rsidP="0042421C"/>
          <w:p w:rsidR="0042421C" w:rsidRDefault="0042421C" w:rsidP="0042421C">
            <w:r w:rsidRPr="00C14158">
              <w:t>15008643</w:t>
            </w:r>
            <w:r>
              <w:t xml:space="preserve"> (</w:t>
            </w:r>
            <w:r w:rsidRPr="00C14158">
              <w:t>DYONICS II INTELLIO Link Interface Protocol Verification</w:t>
            </w:r>
            <w:r>
              <w:t xml:space="preserve">) </w:t>
            </w:r>
          </w:p>
        </w:tc>
      </w:tr>
      <w:tr w:rsidR="0042421C" w:rsidTr="00A309B4">
        <w:trPr>
          <w:trHeight w:val="255"/>
        </w:trPr>
        <w:tc>
          <w:tcPr>
            <w:tcW w:w="4608" w:type="dxa"/>
            <w:tcBorders>
              <w:right w:val="single" w:sz="36" w:space="0" w:color="auto"/>
            </w:tcBorders>
          </w:tcPr>
          <w:p w:rsidR="0042421C" w:rsidRDefault="0042421C" w:rsidP="0042421C">
            <w:pPr>
              <w:ind w:hanging="12"/>
              <w:rPr>
                <w:snapToGrid w:val="0"/>
              </w:rPr>
            </w:pPr>
            <w:r>
              <w:t>Allow users to adjust powered instrument speed in percentage of full power via INTELLIO Link.</w:t>
            </w:r>
          </w:p>
        </w:tc>
        <w:tc>
          <w:tcPr>
            <w:tcW w:w="1440" w:type="dxa"/>
            <w:tcBorders>
              <w:right w:val="single" w:sz="36" w:space="0" w:color="auto"/>
            </w:tcBorders>
          </w:tcPr>
          <w:p w:rsidR="0042421C" w:rsidRPr="00A309B4" w:rsidRDefault="003904C3" w:rsidP="0042421C">
            <w:pPr>
              <w:jc w:val="center"/>
              <w:rPr>
                <w:highlight w:val="red"/>
              </w:rPr>
            </w:pPr>
            <w:r w:rsidRPr="00A309B4">
              <w:t>DI 4.3.6</w:t>
            </w:r>
          </w:p>
        </w:tc>
        <w:tc>
          <w:tcPr>
            <w:tcW w:w="1980" w:type="dxa"/>
            <w:tcBorders>
              <w:left w:val="single" w:sz="36" w:space="0" w:color="auto"/>
            </w:tcBorders>
          </w:tcPr>
          <w:p w:rsidR="0042421C" w:rsidRDefault="0042421C" w:rsidP="0042421C">
            <w:r>
              <w:t>SC 2.1.3 a</w:t>
            </w:r>
          </w:p>
          <w:p w:rsidR="0042421C" w:rsidRDefault="0042421C" w:rsidP="0042421C">
            <w:r>
              <w:t>SC 2.2.2</w:t>
            </w:r>
          </w:p>
        </w:tc>
        <w:tc>
          <w:tcPr>
            <w:tcW w:w="2700" w:type="dxa"/>
          </w:tcPr>
          <w:p w:rsidR="0042421C" w:rsidRDefault="0042421C" w:rsidP="0042421C">
            <w:pPr>
              <w:rPr>
                <w:snapToGrid w:val="0"/>
              </w:rPr>
            </w:pPr>
            <w:r>
              <w:rPr>
                <w:snapToGrid w:val="0"/>
              </w:rPr>
              <w:t>SC 2.1.3 a</w:t>
            </w:r>
          </w:p>
          <w:p w:rsidR="0042421C" w:rsidRDefault="0042421C" w:rsidP="0042421C">
            <w:r>
              <w:rPr>
                <w:snapToGrid w:val="0"/>
              </w:rPr>
              <w:t>SC 2.2.2</w:t>
            </w:r>
          </w:p>
          <w:p w:rsidR="0042421C" w:rsidRDefault="0042421C" w:rsidP="0042421C"/>
          <w:p w:rsidR="0042421C" w:rsidRDefault="0042421C" w:rsidP="0042421C">
            <w:pPr>
              <w:rPr>
                <w:snapToGrid w:val="0"/>
              </w:rPr>
            </w:pPr>
            <w:r w:rsidRPr="00C14158">
              <w:t>15007915</w:t>
            </w:r>
            <w:r>
              <w:t xml:space="preserve"> (</w:t>
            </w:r>
            <w:r w:rsidRPr="00C14158">
              <w:t>D</w:t>
            </w:r>
            <w:r>
              <w:t xml:space="preserve">YONICS </w:t>
            </w:r>
            <w:r w:rsidRPr="00C14158">
              <w:t>II INTELLIO Link Protocol</w:t>
            </w:r>
            <w:r>
              <w:t>)</w:t>
            </w:r>
          </w:p>
        </w:tc>
        <w:tc>
          <w:tcPr>
            <w:tcW w:w="2430" w:type="dxa"/>
          </w:tcPr>
          <w:p w:rsidR="0042421C" w:rsidRDefault="0042421C" w:rsidP="0042421C">
            <w:pPr>
              <w:rPr>
                <w:snapToGrid w:val="0"/>
              </w:rPr>
            </w:pPr>
            <w:r>
              <w:rPr>
                <w:snapToGrid w:val="0"/>
              </w:rPr>
              <w:t>SC 2.1.3 a</w:t>
            </w:r>
          </w:p>
          <w:p w:rsidR="0042421C" w:rsidRDefault="0042421C" w:rsidP="0042421C">
            <w:r>
              <w:rPr>
                <w:snapToGrid w:val="0"/>
              </w:rPr>
              <w:t>SC 2.2.2</w:t>
            </w:r>
          </w:p>
          <w:p w:rsidR="0042421C" w:rsidRDefault="0042421C" w:rsidP="0042421C"/>
          <w:p w:rsidR="0042421C" w:rsidRDefault="0042421C" w:rsidP="0042421C">
            <w:pPr>
              <w:rPr>
                <w:snapToGrid w:val="0"/>
              </w:rPr>
            </w:pPr>
            <w:r w:rsidRPr="00C14158">
              <w:t>15008643</w:t>
            </w:r>
            <w:r>
              <w:t xml:space="preserve"> (</w:t>
            </w:r>
            <w:r w:rsidRPr="00C14158">
              <w:t>DYONICS II INTELLIO Link Interface Protocol Verification</w:t>
            </w:r>
            <w:r>
              <w:t xml:space="preserve">) </w:t>
            </w:r>
          </w:p>
        </w:tc>
      </w:tr>
      <w:tr w:rsidR="0042421C" w:rsidTr="00A309B4">
        <w:trPr>
          <w:trHeight w:val="255"/>
        </w:trPr>
        <w:tc>
          <w:tcPr>
            <w:tcW w:w="4608" w:type="dxa"/>
            <w:tcBorders>
              <w:right w:val="single" w:sz="36" w:space="0" w:color="auto"/>
            </w:tcBorders>
          </w:tcPr>
          <w:p w:rsidR="0042421C" w:rsidRDefault="0042421C" w:rsidP="0042421C">
            <w:pPr>
              <w:ind w:hanging="12"/>
              <w:rPr>
                <w:snapToGrid w:val="0"/>
              </w:rPr>
            </w:pPr>
            <w:r>
              <w:rPr>
                <w:snapToGrid w:val="0"/>
              </w:rPr>
              <w:t>Provides menu driven software upgrades via a special USB key plugged into the back of the controller.</w:t>
            </w:r>
          </w:p>
        </w:tc>
        <w:tc>
          <w:tcPr>
            <w:tcW w:w="1440" w:type="dxa"/>
            <w:tcBorders>
              <w:right w:val="single" w:sz="36" w:space="0" w:color="auto"/>
            </w:tcBorders>
          </w:tcPr>
          <w:p w:rsidR="0042421C" w:rsidRDefault="0042421C" w:rsidP="0042421C">
            <w:pPr>
              <w:jc w:val="center"/>
              <w:rPr>
                <w:snapToGrid w:val="0"/>
              </w:rPr>
            </w:pPr>
            <w:r w:rsidRPr="003027EA">
              <w:rPr>
                <w:snapToGrid w:val="0"/>
              </w:rPr>
              <w:t>1.6.1</w:t>
            </w:r>
          </w:p>
        </w:tc>
        <w:tc>
          <w:tcPr>
            <w:tcW w:w="1980" w:type="dxa"/>
            <w:tcBorders>
              <w:left w:val="single" w:sz="36" w:space="0" w:color="auto"/>
            </w:tcBorders>
          </w:tcPr>
          <w:p w:rsidR="0042421C" w:rsidRDefault="0042421C" w:rsidP="0042421C">
            <w:pPr>
              <w:rPr>
                <w:snapToGrid w:val="0"/>
              </w:rPr>
            </w:pPr>
            <w:r>
              <w:rPr>
                <w:snapToGrid w:val="0"/>
              </w:rPr>
              <w:t>SC 2.1.2</w:t>
            </w:r>
          </w:p>
        </w:tc>
        <w:tc>
          <w:tcPr>
            <w:tcW w:w="2700" w:type="dxa"/>
          </w:tcPr>
          <w:p w:rsidR="0042421C" w:rsidRDefault="0042421C" w:rsidP="0042421C">
            <w:pPr>
              <w:rPr>
                <w:snapToGrid w:val="0"/>
              </w:rPr>
            </w:pPr>
            <w:r>
              <w:rPr>
                <w:snapToGrid w:val="0"/>
              </w:rPr>
              <w:t>SC 2.1.2</w:t>
            </w:r>
          </w:p>
        </w:tc>
        <w:tc>
          <w:tcPr>
            <w:tcW w:w="2430" w:type="dxa"/>
          </w:tcPr>
          <w:p w:rsidR="0042421C" w:rsidRDefault="0042421C" w:rsidP="0042421C">
            <w:pPr>
              <w:rPr>
                <w:snapToGrid w:val="0"/>
              </w:rPr>
            </w:pPr>
            <w:r>
              <w:rPr>
                <w:snapToGrid w:val="0"/>
              </w:rPr>
              <w:t>SC 2.1.2 a-b</w:t>
            </w:r>
          </w:p>
        </w:tc>
      </w:tr>
      <w:tr w:rsidR="0042421C" w:rsidTr="00A309B4">
        <w:tc>
          <w:tcPr>
            <w:tcW w:w="4608" w:type="dxa"/>
            <w:tcBorders>
              <w:right w:val="single" w:sz="36" w:space="0" w:color="auto"/>
            </w:tcBorders>
          </w:tcPr>
          <w:p w:rsidR="0042421C" w:rsidRDefault="0042421C" w:rsidP="0042421C">
            <w:pPr>
              <w:ind w:hanging="12"/>
              <w:rPr>
                <w:snapToGrid w:val="0"/>
              </w:rPr>
            </w:pPr>
            <w:r>
              <w:rPr>
                <w:snapToGrid w:val="0"/>
              </w:rPr>
              <w:t>Provide a setting to allow variable speed footswitches to operate in an on/off only mode.</w:t>
            </w:r>
          </w:p>
        </w:tc>
        <w:tc>
          <w:tcPr>
            <w:tcW w:w="1440" w:type="dxa"/>
            <w:tcBorders>
              <w:right w:val="single" w:sz="36" w:space="0" w:color="auto"/>
            </w:tcBorders>
          </w:tcPr>
          <w:p w:rsidR="0042421C" w:rsidRDefault="0042421C" w:rsidP="0042421C">
            <w:pPr>
              <w:jc w:val="center"/>
              <w:rPr>
                <w:snapToGrid w:val="0"/>
              </w:rPr>
            </w:pPr>
            <w:r>
              <w:rPr>
                <w:snapToGrid w:val="0"/>
              </w:rPr>
              <w:t xml:space="preserve">DI </w:t>
            </w:r>
            <w:r w:rsidRPr="007E0444">
              <w:rPr>
                <w:snapToGrid w:val="0"/>
              </w:rPr>
              <w:t>1.7.1</w:t>
            </w:r>
          </w:p>
        </w:tc>
        <w:tc>
          <w:tcPr>
            <w:tcW w:w="1980" w:type="dxa"/>
            <w:tcBorders>
              <w:left w:val="single" w:sz="36" w:space="0" w:color="auto"/>
            </w:tcBorders>
          </w:tcPr>
          <w:p w:rsidR="0042421C" w:rsidRDefault="0042421C" w:rsidP="0042421C">
            <w:pPr>
              <w:rPr>
                <w:snapToGrid w:val="0"/>
              </w:rPr>
            </w:pPr>
            <w:r>
              <w:rPr>
                <w:snapToGrid w:val="0"/>
              </w:rPr>
              <w:t>SC 2.2.5.4 (general)</w:t>
            </w:r>
          </w:p>
          <w:p w:rsidR="0042421C" w:rsidRPr="006D379F" w:rsidRDefault="0042421C" w:rsidP="0042421C">
            <w:r>
              <w:rPr>
                <w:snapToGrid w:val="0"/>
              </w:rPr>
              <w:t>SC 2.2.5.4 a</w:t>
            </w:r>
          </w:p>
        </w:tc>
        <w:tc>
          <w:tcPr>
            <w:tcW w:w="2700" w:type="dxa"/>
          </w:tcPr>
          <w:p w:rsidR="0042421C" w:rsidRDefault="0042421C" w:rsidP="0042421C">
            <w:pPr>
              <w:rPr>
                <w:snapToGrid w:val="0"/>
              </w:rPr>
            </w:pPr>
            <w:r>
              <w:rPr>
                <w:snapToGrid w:val="0"/>
              </w:rPr>
              <w:t>SC 2.2.5.4 (general)</w:t>
            </w:r>
          </w:p>
          <w:p w:rsidR="0042421C" w:rsidRDefault="0042421C" w:rsidP="0042421C">
            <w:pPr>
              <w:rPr>
                <w:snapToGrid w:val="0"/>
              </w:rPr>
            </w:pPr>
            <w:r>
              <w:rPr>
                <w:snapToGrid w:val="0"/>
              </w:rPr>
              <w:t>SC 2.2.5.4 a</w:t>
            </w:r>
          </w:p>
        </w:tc>
        <w:tc>
          <w:tcPr>
            <w:tcW w:w="2430" w:type="dxa"/>
          </w:tcPr>
          <w:p w:rsidR="0042421C" w:rsidRDefault="0042421C" w:rsidP="0042421C">
            <w:pPr>
              <w:rPr>
                <w:snapToGrid w:val="0"/>
              </w:rPr>
            </w:pPr>
            <w:r>
              <w:rPr>
                <w:snapToGrid w:val="0"/>
              </w:rPr>
              <w:t>SC 2.2.5.4 (general)</w:t>
            </w:r>
          </w:p>
          <w:p w:rsidR="0042421C" w:rsidRDefault="0042421C" w:rsidP="0042421C">
            <w:pPr>
              <w:rPr>
                <w:snapToGrid w:val="0"/>
              </w:rPr>
            </w:pPr>
            <w:r>
              <w:rPr>
                <w:snapToGrid w:val="0"/>
              </w:rPr>
              <w:t>SC 2.2.5.4 a</w:t>
            </w:r>
          </w:p>
        </w:tc>
      </w:tr>
      <w:tr w:rsidR="0042421C" w:rsidTr="00A309B4">
        <w:trPr>
          <w:trHeight w:val="255"/>
        </w:trPr>
        <w:tc>
          <w:tcPr>
            <w:tcW w:w="4608" w:type="dxa"/>
            <w:tcBorders>
              <w:right w:val="single" w:sz="36" w:space="0" w:color="auto"/>
            </w:tcBorders>
          </w:tcPr>
          <w:p w:rsidR="0042421C" w:rsidRDefault="0042421C" w:rsidP="00A309B4">
            <w:pPr>
              <w:keepLines/>
              <w:rPr>
                <w:snapToGrid w:val="0"/>
              </w:rPr>
            </w:pPr>
            <w:r>
              <w:rPr>
                <w:snapToGrid w:val="0"/>
              </w:rPr>
              <w:t>Ability to set hand-controlled handpiece to allow use of either hand controls or footswitch depending on which one is triggered first. Only one source of control can be active at one time. So while pressing on the footswitch pedal the hand controls are ignored and when a mode of operation is selected by the handpiece the footswitch will be ignored until the mode is stopped by the handpiece. The Lavage toggle of the footswitch will always work since that does not conflict with any handpiece control. Supported for all old / new hand-controls and footswitches.</w:t>
            </w:r>
          </w:p>
        </w:tc>
        <w:tc>
          <w:tcPr>
            <w:tcW w:w="1440" w:type="dxa"/>
            <w:tcBorders>
              <w:right w:val="single" w:sz="36" w:space="0" w:color="auto"/>
            </w:tcBorders>
          </w:tcPr>
          <w:p w:rsidR="0042421C" w:rsidRDefault="0042421C" w:rsidP="0042421C">
            <w:pPr>
              <w:jc w:val="center"/>
              <w:rPr>
                <w:snapToGrid w:val="0"/>
              </w:rPr>
            </w:pPr>
            <w:r>
              <w:rPr>
                <w:snapToGrid w:val="0"/>
              </w:rPr>
              <w:t>DI 9.3</w:t>
            </w:r>
            <w:r w:rsidRPr="00C46582">
              <w:rPr>
                <w:snapToGrid w:val="0"/>
              </w:rPr>
              <w:t>.1</w:t>
            </w:r>
          </w:p>
        </w:tc>
        <w:tc>
          <w:tcPr>
            <w:tcW w:w="1980" w:type="dxa"/>
            <w:tcBorders>
              <w:left w:val="single" w:sz="36" w:space="0" w:color="auto"/>
            </w:tcBorders>
          </w:tcPr>
          <w:p w:rsidR="0042421C" w:rsidRDefault="0042421C" w:rsidP="0042421C">
            <w:pPr>
              <w:rPr>
                <w:snapToGrid w:val="0"/>
              </w:rPr>
            </w:pPr>
            <w:r>
              <w:rPr>
                <w:snapToGrid w:val="0"/>
              </w:rPr>
              <w:t>SC 2.2.5.4 (general)</w:t>
            </w:r>
          </w:p>
          <w:p w:rsidR="0042421C" w:rsidRDefault="0042421C" w:rsidP="0042421C">
            <w:pPr>
              <w:rPr>
                <w:snapToGrid w:val="0"/>
              </w:rPr>
            </w:pPr>
            <w:r>
              <w:rPr>
                <w:snapToGrid w:val="0"/>
              </w:rPr>
              <w:t>SC 2.2.5.4 b</w:t>
            </w:r>
          </w:p>
          <w:p w:rsidR="0042421C" w:rsidRDefault="0042421C" w:rsidP="0042421C">
            <w:pPr>
              <w:rPr>
                <w:snapToGrid w:val="0"/>
              </w:rPr>
            </w:pPr>
            <w:r>
              <w:rPr>
                <w:snapToGrid w:val="0"/>
              </w:rPr>
              <w:t>SC 2.2.5.4 c</w:t>
            </w:r>
          </w:p>
        </w:tc>
        <w:tc>
          <w:tcPr>
            <w:tcW w:w="2700" w:type="dxa"/>
          </w:tcPr>
          <w:p w:rsidR="0042421C" w:rsidRDefault="0042421C" w:rsidP="0042421C">
            <w:pPr>
              <w:rPr>
                <w:snapToGrid w:val="0"/>
              </w:rPr>
            </w:pPr>
            <w:r>
              <w:rPr>
                <w:snapToGrid w:val="0"/>
              </w:rPr>
              <w:t>SC 2.2.5.4 (general)</w:t>
            </w:r>
          </w:p>
          <w:p w:rsidR="0042421C" w:rsidRDefault="0042421C" w:rsidP="0042421C">
            <w:pPr>
              <w:rPr>
                <w:snapToGrid w:val="0"/>
              </w:rPr>
            </w:pPr>
            <w:r>
              <w:rPr>
                <w:snapToGrid w:val="0"/>
              </w:rPr>
              <w:t>SC 2.2.5.4 b</w:t>
            </w:r>
          </w:p>
          <w:p w:rsidR="0042421C" w:rsidRDefault="0042421C" w:rsidP="0042421C">
            <w:pPr>
              <w:rPr>
                <w:snapToGrid w:val="0"/>
              </w:rPr>
            </w:pPr>
            <w:r>
              <w:rPr>
                <w:snapToGrid w:val="0"/>
              </w:rPr>
              <w:t>SC 2.2.5.4 c</w:t>
            </w:r>
          </w:p>
        </w:tc>
        <w:tc>
          <w:tcPr>
            <w:tcW w:w="2430" w:type="dxa"/>
          </w:tcPr>
          <w:p w:rsidR="0042421C" w:rsidRDefault="0042421C" w:rsidP="0042421C">
            <w:pPr>
              <w:rPr>
                <w:snapToGrid w:val="0"/>
              </w:rPr>
            </w:pPr>
            <w:r>
              <w:rPr>
                <w:snapToGrid w:val="0"/>
              </w:rPr>
              <w:t>SC 2.2.5.4 (general)</w:t>
            </w:r>
          </w:p>
          <w:p w:rsidR="0042421C" w:rsidRDefault="0042421C" w:rsidP="0042421C">
            <w:pPr>
              <w:rPr>
                <w:snapToGrid w:val="0"/>
              </w:rPr>
            </w:pPr>
            <w:r>
              <w:rPr>
                <w:snapToGrid w:val="0"/>
              </w:rPr>
              <w:t>SC 2.2.5.4 b</w:t>
            </w:r>
          </w:p>
          <w:p w:rsidR="0042421C" w:rsidRDefault="0042421C" w:rsidP="0042421C">
            <w:pPr>
              <w:rPr>
                <w:snapToGrid w:val="0"/>
              </w:rPr>
            </w:pPr>
            <w:r>
              <w:rPr>
                <w:snapToGrid w:val="0"/>
              </w:rPr>
              <w:t>SC 2.2.5.4 c</w:t>
            </w:r>
          </w:p>
        </w:tc>
      </w:tr>
      <w:tr w:rsidR="0042421C" w:rsidTr="00A309B4">
        <w:trPr>
          <w:trHeight w:val="255"/>
        </w:trPr>
        <w:tc>
          <w:tcPr>
            <w:tcW w:w="4608" w:type="dxa"/>
            <w:tcBorders>
              <w:right w:val="single" w:sz="36" w:space="0" w:color="auto"/>
            </w:tcBorders>
          </w:tcPr>
          <w:p w:rsidR="0042421C" w:rsidRDefault="0042421C" w:rsidP="0042421C">
            <w:pPr>
              <w:ind w:hanging="12"/>
              <w:rPr>
                <w:snapToGrid w:val="0"/>
              </w:rPr>
            </w:pPr>
            <w:r>
              <w:rPr>
                <w:snapToGrid w:val="0"/>
              </w:rPr>
              <w:t>Provide a switch that toggles the lavage function on a Dyonics 25 Fluid Management System that is pumping and connected via serial interface to the controller.</w:t>
            </w:r>
          </w:p>
        </w:tc>
        <w:tc>
          <w:tcPr>
            <w:tcW w:w="1440" w:type="dxa"/>
            <w:tcBorders>
              <w:right w:val="single" w:sz="36" w:space="0" w:color="auto"/>
            </w:tcBorders>
          </w:tcPr>
          <w:p w:rsidR="0042421C" w:rsidRDefault="0042421C" w:rsidP="0042421C">
            <w:pPr>
              <w:jc w:val="center"/>
              <w:rPr>
                <w:snapToGrid w:val="0"/>
              </w:rPr>
            </w:pPr>
            <w:r>
              <w:rPr>
                <w:snapToGrid w:val="0"/>
              </w:rPr>
              <w:t xml:space="preserve">DI </w:t>
            </w:r>
            <w:r w:rsidRPr="00464E4B">
              <w:rPr>
                <w:snapToGrid w:val="0"/>
              </w:rPr>
              <w:t>1.10.1</w:t>
            </w:r>
          </w:p>
        </w:tc>
        <w:tc>
          <w:tcPr>
            <w:tcW w:w="1980" w:type="dxa"/>
            <w:tcBorders>
              <w:left w:val="single" w:sz="36" w:space="0" w:color="auto"/>
            </w:tcBorders>
          </w:tcPr>
          <w:p w:rsidR="0042421C" w:rsidRDefault="0042421C" w:rsidP="0042421C">
            <w:pPr>
              <w:rPr>
                <w:snapToGrid w:val="0"/>
              </w:rPr>
            </w:pPr>
            <w:r>
              <w:rPr>
                <w:snapToGrid w:val="0"/>
              </w:rPr>
              <w:t>SC 2.2.4.4 b</w:t>
            </w:r>
          </w:p>
          <w:p w:rsidR="0042421C" w:rsidRPr="006D379F" w:rsidRDefault="0042421C" w:rsidP="0042421C">
            <w:pPr>
              <w:jc w:val="center"/>
            </w:pPr>
          </w:p>
        </w:tc>
        <w:tc>
          <w:tcPr>
            <w:tcW w:w="2700" w:type="dxa"/>
          </w:tcPr>
          <w:p w:rsidR="0042421C" w:rsidRDefault="0042421C" w:rsidP="0042421C">
            <w:pPr>
              <w:rPr>
                <w:snapToGrid w:val="0"/>
              </w:rPr>
            </w:pPr>
            <w:r>
              <w:rPr>
                <w:snapToGrid w:val="0"/>
              </w:rPr>
              <w:t>SC 2.2.4.4 b</w:t>
            </w:r>
          </w:p>
        </w:tc>
        <w:tc>
          <w:tcPr>
            <w:tcW w:w="2430" w:type="dxa"/>
          </w:tcPr>
          <w:p w:rsidR="0042421C" w:rsidRDefault="0042421C" w:rsidP="0042421C">
            <w:pPr>
              <w:rPr>
                <w:snapToGrid w:val="0"/>
              </w:rPr>
            </w:pPr>
            <w:r>
              <w:rPr>
                <w:snapToGrid w:val="0"/>
              </w:rPr>
              <w:t>SC 2.2.4.4 b</w:t>
            </w:r>
          </w:p>
        </w:tc>
      </w:tr>
      <w:bookmarkEnd w:id="0"/>
    </w:tbl>
    <w:p w:rsidR="00952448" w:rsidRPr="00BD050A" w:rsidRDefault="00952448" w:rsidP="002921D6"/>
    <w:sectPr w:rsidR="00952448" w:rsidRPr="00BD050A" w:rsidSect="000C32F3">
      <w:headerReference w:type="even" r:id="rId10"/>
      <w:headerReference w:type="default" r:id="rId11"/>
      <w:footerReference w:type="even" r:id="rId12"/>
      <w:footerReference w:type="default" r:id="rId13"/>
      <w:headerReference w:type="first" r:id="rId14"/>
      <w:footerReference w:type="first" r:id="rId15"/>
      <w:pgSz w:w="15840" w:h="12240" w:orient="landscape" w:code="1"/>
      <w:pgMar w:top="1800" w:right="1440" w:bottom="1620" w:left="1440" w:header="720" w:footer="432" w:gutter="0"/>
      <w:pgBorders w:offsetFrom="page">
        <w:top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A4E" w:rsidRDefault="00FD2A4E">
      <w:r>
        <w:separator/>
      </w:r>
    </w:p>
  </w:endnote>
  <w:endnote w:type="continuationSeparator" w:id="0">
    <w:p w:rsidR="00FD2A4E" w:rsidRDefault="00FD2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mith&amp;NephewLF">
    <w:panose1 w:val="020F05000300000200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Smith&amp;Nephew-Regular">
    <w:panose1 w:val="020F05000300000200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52A" w:rsidRDefault="006215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303" w:rsidRPr="00950167" w:rsidRDefault="00896303" w:rsidP="00517F41">
    <w:pPr>
      <w:pStyle w:val="Footer"/>
      <w:jc w:val="center"/>
      <w:rPr>
        <w:color w:val="999999"/>
        <w:sz w:val="16"/>
        <w:szCs w:val="16"/>
      </w:rPr>
    </w:pPr>
    <w:r w:rsidRPr="00950167">
      <w:rPr>
        <w:color w:val="999999"/>
        <w:sz w:val="16"/>
        <w:szCs w:val="16"/>
      </w:rPr>
      <w:t>This document is proprietary and the contents are the exclusive property of Smith &amp; Nephew, Inc.</w:t>
    </w:r>
  </w:p>
  <w:p w:rsidR="00896303" w:rsidRPr="00950167" w:rsidRDefault="00896303" w:rsidP="00517F41">
    <w:pPr>
      <w:pStyle w:val="Footer"/>
      <w:jc w:val="center"/>
      <w:rPr>
        <w:color w:val="999999"/>
        <w:sz w:val="16"/>
        <w:szCs w:val="16"/>
      </w:rPr>
    </w:pPr>
    <w:r w:rsidRPr="00950167">
      <w:rPr>
        <w:color w:val="999999"/>
        <w:sz w:val="16"/>
        <w:szCs w:val="16"/>
      </w:rPr>
      <w:t>This document may not be reproduced in any form without the written permission from Smith &amp; Nephew, Inc.</w:t>
    </w:r>
  </w:p>
  <w:p w:rsidR="00896303" w:rsidRPr="00950167" w:rsidRDefault="00896303" w:rsidP="00517F41">
    <w:pPr>
      <w:pStyle w:val="Footer"/>
      <w:jc w:val="center"/>
      <w:rPr>
        <w:color w:val="999999"/>
        <w:sz w:val="16"/>
        <w:szCs w:val="16"/>
      </w:rPr>
    </w:pPr>
  </w:p>
  <w:p w:rsidR="00896303" w:rsidRPr="00C01F7B" w:rsidRDefault="00896303" w:rsidP="0099743D">
    <w:pPr>
      <w:pStyle w:val="Footer"/>
      <w:jc w:val="center"/>
      <w:rPr>
        <w:color w:val="999999"/>
        <w:szCs w:val="16"/>
      </w:rPr>
    </w:pPr>
    <w:r w:rsidRPr="00C01F7B">
      <w:rPr>
        <w:color w:val="999999"/>
        <w:sz w:val="16"/>
        <w:szCs w:val="16"/>
      </w:rPr>
      <w:t xml:space="preserve">Page </w:t>
    </w:r>
    <w:r w:rsidRPr="00C01F7B">
      <w:rPr>
        <w:color w:val="999999"/>
        <w:sz w:val="16"/>
        <w:szCs w:val="16"/>
      </w:rPr>
      <w:fldChar w:fldCharType="begin"/>
    </w:r>
    <w:r w:rsidRPr="00C01F7B">
      <w:rPr>
        <w:color w:val="999999"/>
        <w:sz w:val="16"/>
        <w:szCs w:val="16"/>
      </w:rPr>
      <w:instrText xml:space="preserve"> PAGE </w:instrText>
    </w:r>
    <w:r w:rsidRPr="00C01F7B">
      <w:rPr>
        <w:color w:val="999999"/>
        <w:sz w:val="16"/>
        <w:szCs w:val="16"/>
      </w:rPr>
      <w:fldChar w:fldCharType="separate"/>
    </w:r>
    <w:r w:rsidR="00A309B4">
      <w:rPr>
        <w:noProof/>
        <w:color w:val="999999"/>
        <w:sz w:val="16"/>
        <w:szCs w:val="16"/>
      </w:rPr>
      <w:t>1</w:t>
    </w:r>
    <w:r w:rsidRPr="00C01F7B">
      <w:rPr>
        <w:color w:val="999999"/>
        <w:sz w:val="16"/>
        <w:szCs w:val="16"/>
      </w:rPr>
      <w:fldChar w:fldCharType="end"/>
    </w:r>
    <w:r w:rsidRPr="00C01F7B">
      <w:rPr>
        <w:color w:val="999999"/>
        <w:sz w:val="16"/>
        <w:szCs w:val="16"/>
      </w:rPr>
      <w:t xml:space="preserve"> of </w:t>
    </w:r>
    <w:r w:rsidRPr="00C01F7B">
      <w:rPr>
        <w:color w:val="999999"/>
        <w:sz w:val="16"/>
        <w:szCs w:val="16"/>
      </w:rPr>
      <w:fldChar w:fldCharType="begin"/>
    </w:r>
    <w:r w:rsidRPr="00C01F7B">
      <w:rPr>
        <w:color w:val="999999"/>
        <w:sz w:val="16"/>
        <w:szCs w:val="16"/>
      </w:rPr>
      <w:instrText xml:space="preserve"> NUMPAGES </w:instrText>
    </w:r>
    <w:r w:rsidRPr="00C01F7B">
      <w:rPr>
        <w:color w:val="999999"/>
        <w:sz w:val="16"/>
        <w:szCs w:val="16"/>
      </w:rPr>
      <w:fldChar w:fldCharType="separate"/>
    </w:r>
    <w:r w:rsidR="00A309B4">
      <w:rPr>
        <w:noProof/>
        <w:color w:val="999999"/>
        <w:sz w:val="16"/>
        <w:szCs w:val="16"/>
      </w:rPr>
      <w:t>13</w:t>
    </w:r>
    <w:r w:rsidRPr="00C01F7B">
      <w:rPr>
        <w:color w:val="9999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52A" w:rsidRDefault="00621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A4E" w:rsidRDefault="00FD2A4E">
      <w:r>
        <w:separator/>
      </w:r>
    </w:p>
  </w:footnote>
  <w:footnote w:type="continuationSeparator" w:id="0">
    <w:p w:rsidR="00FD2A4E" w:rsidRDefault="00FD2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52A" w:rsidRDefault="006215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303" w:rsidRPr="00950167" w:rsidRDefault="00896303" w:rsidP="00517F41">
    <w:pPr>
      <w:pStyle w:val="Header"/>
      <w:pBdr>
        <w:top w:val="single" w:sz="12" w:space="1" w:color="999999"/>
        <w:bottom w:val="single" w:sz="12" w:space="1" w:color="999999"/>
      </w:pBdr>
      <w:tabs>
        <w:tab w:val="clear" w:pos="4320"/>
        <w:tab w:val="clear" w:pos="8640"/>
      </w:tabs>
      <w:rPr>
        <w:rFonts w:ascii="Helvetica" w:hAnsi="Helvetica"/>
        <w:color w:val="999999"/>
      </w:rPr>
    </w:pPr>
    <w:r w:rsidRPr="00950167">
      <w:rPr>
        <w:rFonts w:ascii="Helvetica" w:hAnsi="Helvetica"/>
        <w:b/>
        <w:color w:val="999999"/>
        <w:sz w:val="28"/>
      </w:rPr>
      <w:t>Smith &amp; Nephew Inc.</w:t>
    </w:r>
  </w:p>
  <w:p w:rsidR="00896303" w:rsidRPr="00950167" w:rsidRDefault="00896303" w:rsidP="00517F41">
    <w:pPr>
      <w:pStyle w:val="Header"/>
      <w:pBdr>
        <w:top w:val="single" w:sz="12" w:space="1" w:color="999999"/>
        <w:bottom w:val="single" w:sz="12" w:space="1" w:color="999999"/>
      </w:pBdr>
      <w:tabs>
        <w:tab w:val="clear" w:pos="4320"/>
        <w:tab w:val="clear" w:pos="8640"/>
      </w:tabs>
      <w:jc w:val="center"/>
      <w:rPr>
        <w:rFonts w:ascii="Helvetica" w:hAnsi="Helvetica"/>
        <w:color w:val="999999"/>
      </w:rPr>
    </w:pPr>
    <w:r>
      <w:rPr>
        <w:rFonts w:ascii="Helvetica" w:hAnsi="Helvetica"/>
        <w:color w:val="999999"/>
      </w:rPr>
      <w:t>DYONICS II EIP TRACEABILITY ANALYSIS</w:t>
    </w:r>
  </w:p>
  <w:p w:rsidR="00896303" w:rsidRPr="00950167" w:rsidRDefault="00896303" w:rsidP="00DC259A">
    <w:pPr>
      <w:pStyle w:val="Header"/>
      <w:pBdr>
        <w:top w:val="single" w:sz="12" w:space="1" w:color="999999"/>
        <w:bottom w:val="single" w:sz="12" w:space="1" w:color="999999"/>
      </w:pBdr>
      <w:tabs>
        <w:tab w:val="clear" w:pos="4320"/>
        <w:tab w:val="clear" w:pos="8640"/>
        <w:tab w:val="right" w:pos="12870"/>
      </w:tabs>
      <w:rPr>
        <w:rFonts w:ascii="Helvetica" w:hAnsi="Helvetica"/>
        <w:color w:val="999999"/>
      </w:rPr>
    </w:pPr>
    <w:r>
      <w:rPr>
        <w:rFonts w:ascii="Helvetica" w:hAnsi="Helvetica"/>
        <w:color w:val="999999"/>
      </w:rPr>
      <w:t>Document#: 15000699</w:t>
    </w:r>
    <w:r w:rsidRPr="00950167">
      <w:rPr>
        <w:rFonts w:ascii="Helvetica" w:hAnsi="Helvetica"/>
        <w:color w:val="999999"/>
      </w:rPr>
      <w:tab/>
      <w:t xml:space="preserve">Revision: </w:t>
    </w:r>
    <w:r w:rsidR="0062152A">
      <w:rPr>
        <w:rFonts w:ascii="Helvetica" w:hAnsi="Helvetica"/>
        <w:color w:val="999999"/>
      </w:rPr>
      <w:t>B</w:t>
    </w:r>
    <w:bookmarkStart w:id="10" w:name="_GoBack"/>
    <w:bookmarkEnd w:id="10"/>
  </w:p>
  <w:p w:rsidR="00896303" w:rsidRDefault="008963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52A" w:rsidRDefault="00621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C4A19EA"/>
    <w:lvl w:ilvl="0">
      <w:start w:val="1"/>
      <w:numFmt w:val="lowerLetter"/>
      <w:pStyle w:val="ListNumber"/>
      <w:lvlText w:val="%1."/>
      <w:lvlJc w:val="left"/>
      <w:pPr>
        <w:tabs>
          <w:tab w:val="num" w:pos="360"/>
        </w:tabs>
        <w:ind w:left="360" w:hanging="360"/>
      </w:pPr>
      <w:rPr>
        <w:rFonts w:hint="default"/>
      </w:rPr>
    </w:lvl>
  </w:abstractNum>
  <w:abstractNum w:abstractNumId="1" w15:restartNumberingAfterBreak="0">
    <w:nsid w:val="02104A53"/>
    <w:multiLevelType w:val="hybridMultilevel"/>
    <w:tmpl w:val="43268CEE"/>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F67441"/>
    <w:multiLevelType w:val="hybridMultilevel"/>
    <w:tmpl w:val="8C5E8614"/>
    <w:lvl w:ilvl="0" w:tplc="F088163E">
      <w:start w:val="2"/>
      <w:numFmt w:val="bullet"/>
      <w:lvlText w:val="-"/>
      <w:lvlJc w:val="left"/>
      <w:pPr>
        <w:tabs>
          <w:tab w:val="num" w:pos="1080"/>
        </w:tabs>
        <w:ind w:left="1080" w:hanging="360"/>
      </w:pPr>
      <w:rPr>
        <w:rFonts w:ascii="Smith&amp;NephewLF" w:eastAsia="Times New Roman" w:hAnsi="Smith&amp;NephewLF"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30B37A33"/>
    <w:multiLevelType w:val="hybridMultilevel"/>
    <w:tmpl w:val="F3326D38"/>
    <w:lvl w:ilvl="0" w:tplc="ECBA3B22">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FD857E2"/>
    <w:multiLevelType w:val="hybridMultilevel"/>
    <w:tmpl w:val="F61C5206"/>
    <w:lvl w:ilvl="0" w:tplc="AC0488F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C741814"/>
    <w:multiLevelType w:val="hybridMultilevel"/>
    <w:tmpl w:val="86587080"/>
    <w:lvl w:ilvl="0" w:tplc="D6120B44">
      <w:start w:val="1"/>
      <w:numFmt w:val="bullet"/>
      <w:lvlText w:val=""/>
      <w:lvlJc w:val="left"/>
      <w:pPr>
        <w:tabs>
          <w:tab w:val="num" w:pos="864"/>
        </w:tabs>
        <w:ind w:left="504" w:firstLine="0"/>
      </w:pPr>
      <w:rPr>
        <w:rFonts w:ascii="Symbol" w:hAnsi="Symbol" w:hint="default"/>
      </w:rPr>
    </w:lvl>
    <w:lvl w:ilvl="1" w:tplc="40CAFE16">
      <w:start w:val="1"/>
      <w:numFmt w:val="bullet"/>
      <w:pStyle w:val="bulletindent"/>
      <w:lvlText w:val=""/>
      <w:lvlJc w:val="left"/>
      <w:pPr>
        <w:tabs>
          <w:tab w:val="num" w:pos="1800"/>
        </w:tabs>
        <w:ind w:left="1800" w:hanging="360"/>
      </w:pPr>
      <w:rPr>
        <w:rFonts w:ascii="Symbol" w:hAnsi="Symbol" w:hint="default"/>
      </w:rPr>
    </w:lvl>
    <w:lvl w:ilvl="2" w:tplc="64462874">
      <w:start w:val="1"/>
      <w:numFmt w:val="bullet"/>
      <w:lvlText w:val=""/>
      <w:lvlJc w:val="left"/>
      <w:pPr>
        <w:tabs>
          <w:tab w:val="num" w:pos="2520"/>
        </w:tabs>
        <w:ind w:left="2520" w:hanging="360"/>
      </w:pPr>
      <w:rPr>
        <w:rFonts w:ascii="Wingdings" w:hAnsi="Wingdings" w:hint="default"/>
      </w:rPr>
    </w:lvl>
    <w:lvl w:ilvl="3" w:tplc="407065DA">
      <w:start w:val="1"/>
      <w:numFmt w:val="decimal"/>
      <w:lvlText w:val="%4."/>
      <w:lvlJc w:val="left"/>
      <w:pPr>
        <w:tabs>
          <w:tab w:val="num" w:pos="2880"/>
        </w:tabs>
        <w:ind w:left="2880" w:hanging="360"/>
      </w:pPr>
    </w:lvl>
    <w:lvl w:ilvl="4" w:tplc="BB22AE08">
      <w:start w:val="1"/>
      <w:numFmt w:val="decimal"/>
      <w:lvlText w:val="%5."/>
      <w:lvlJc w:val="left"/>
      <w:pPr>
        <w:tabs>
          <w:tab w:val="num" w:pos="3600"/>
        </w:tabs>
        <w:ind w:left="3600" w:hanging="360"/>
      </w:pPr>
    </w:lvl>
    <w:lvl w:ilvl="5" w:tplc="1FB83BE2">
      <w:start w:val="1"/>
      <w:numFmt w:val="decimal"/>
      <w:lvlText w:val="%6."/>
      <w:lvlJc w:val="left"/>
      <w:pPr>
        <w:tabs>
          <w:tab w:val="num" w:pos="4320"/>
        </w:tabs>
        <w:ind w:left="4320" w:hanging="360"/>
      </w:pPr>
    </w:lvl>
    <w:lvl w:ilvl="6" w:tplc="C736156E">
      <w:start w:val="1"/>
      <w:numFmt w:val="decimal"/>
      <w:lvlText w:val="%7."/>
      <w:lvlJc w:val="left"/>
      <w:pPr>
        <w:tabs>
          <w:tab w:val="num" w:pos="5040"/>
        </w:tabs>
        <w:ind w:left="5040" w:hanging="360"/>
      </w:pPr>
    </w:lvl>
    <w:lvl w:ilvl="7" w:tplc="97948C36">
      <w:start w:val="1"/>
      <w:numFmt w:val="decimal"/>
      <w:lvlText w:val="%8."/>
      <w:lvlJc w:val="left"/>
      <w:pPr>
        <w:tabs>
          <w:tab w:val="num" w:pos="5760"/>
        </w:tabs>
        <w:ind w:left="5760" w:hanging="360"/>
      </w:pPr>
    </w:lvl>
    <w:lvl w:ilvl="8" w:tplc="9E3E511A">
      <w:start w:val="1"/>
      <w:numFmt w:val="decimal"/>
      <w:lvlText w:val="%9."/>
      <w:lvlJc w:val="left"/>
      <w:pPr>
        <w:tabs>
          <w:tab w:val="num" w:pos="6480"/>
        </w:tabs>
        <w:ind w:left="6480" w:hanging="360"/>
      </w:pPr>
    </w:lvl>
  </w:abstractNum>
  <w:abstractNum w:abstractNumId="6" w15:restartNumberingAfterBreak="0">
    <w:nsid w:val="5F947320"/>
    <w:multiLevelType w:val="multilevel"/>
    <w:tmpl w:val="5894784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216"/>
      </w:pPr>
      <w:rPr>
        <w:rFonts w:hint="default"/>
      </w:rPr>
    </w:lvl>
    <w:lvl w:ilvl="2">
      <w:start w:val="1"/>
      <w:numFmt w:val="decimal"/>
      <w:pStyle w:val="Heading3"/>
      <w:suff w:val="space"/>
      <w:lvlText w:val="%1.%2.%3"/>
      <w:lvlJc w:val="left"/>
      <w:pPr>
        <w:ind w:left="72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suff w:val="space"/>
      <w:lvlText w:val="%1.%2.%3.%4.%5"/>
      <w:lvlJc w:val="left"/>
      <w:pPr>
        <w:ind w:left="864" w:firstLine="576"/>
      </w:pPr>
      <w:rPr>
        <w:rFonts w:ascii="Arial" w:hAnsi="Arial" w:cs="Arial" w:hint="default"/>
        <w:i w:val="0"/>
        <w:sz w:val="22"/>
        <w:szCs w:val="22"/>
      </w:rPr>
    </w:lvl>
    <w:lvl w:ilvl="5">
      <w:start w:val="1"/>
      <w:numFmt w:val="decimal"/>
      <w:pStyle w:val="Heading6"/>
      <w:lvlText w:val="%1.%2.%3.%4.%5.%6"/>
      <w:lvlJc w:val="left"/>
      <w:pPr>
        <w:tabs>
          <w:tab w:val="num" w:pos="1152"/>
        </w:tabs>
        <w:ind w:left="1152" w:hanging="72"/>
      </w:pPr>
      <w:rPr>
        <w:rFonts w:hint="default"/>
      </w:rPr>
    </w:lvl>
    <w:lvl w:ilvl="6">
      <w:start w:val="1"/>
      <w:numFmt w:val="decimal"/>
      <w:pStyle w:val="Heading7"/>
      <w:lvlText w:val="%1.%2.%3.%4.%5.%6.%7"/>
      <w:lvlJc w:val="left"/>
      <w:pPr>
        <w:tabs>
          <w:tab w:val="num" w:pos="1296"/>
        </w:tabs>
        <w:ind w:left="1296" w:firstLine="0"/>
      </w:pPr>
      <w:rPr>
        <w:rFonts w:hint="default"/>
      </w:rPr>
    </w:lvl>
    <w:lvl w:ilvl="7">
      <w:start w:val="1"/>
      <w:numFmt w:val="decimal"/>
      <w:pStyle w:val="Heading8"/>
      <w:lvlText w:val="%1.%2.%3.%4.%5.%6.%7.%8"/>
      <w:lvlJc w:val="left"/>
      <w:pPr>
        <w:tabs>
          <w:tab w:val="num" w:pos="1440"/>
        </w:tabs>
        <w:ind w:left="1440" w:firstLine="72"/>
      </w:pPr>
      <w:rPr>
        <w:rFonts w:hint="default"/>
      </w:rPr>
    </w:lvl>
    <w:lvl w:ilvl="8">
      <w:start w:val="1"/>
      <w:numFmt w:val="decimal"/>
      <w:pStyle w:val="Heading9"/>
      <w:lvlText w:val="%1.%2.%3.%4.%5.%6.%7.%8.%9"/>
      <w:lvlJc w:val="left"/>
      <w:pPr>
        <w:tabs>
          <w:tab w:val="num" w:pos="1584"/>
        </w:tabs>
        <w:ind w:left="1584" w:firstLine="144"/>
      </w:pPr>
      <w:rPr>
        <w:rFonts w:hint="default"/>
      </w:rPr>
    </w:lvl>
  </w:abstractNum>
  <w:abstractNum w:abstractNumId="7" w15:restartNumberingAfterBreak="0">
    <w:nsid w:val="6A2979F9"/>
    <w:multiLevelType w:val="multilevel"/>
    <w:tmpl w:val="F4CCC590"/>
    <w:lvl w:ilvl="0">
      <w:start w:val="1"/>
      <w:numFmt w:val="decimal"/>
      <w:lvlText w:val="%1."/>
      <w:lvlJc w:val="left"/>
      <w:pPr>
        <w:tabs>
          <w:tab w:val="num" w:pos="360"/>
        </w:tabs>
        <w:ind w:left="360" w:hanging="360"/>
      </w:p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7C9E16DE"/>
    <w:multiLevelType w:val="hybridMultilevel"/>
    <w:tmpl w:val="86FCE2F0"/>
    <w:lvl w:ilvl="0" w:tplc="25E89FBC">
      <w:start w:val="1"/>
      <w:numFmt w:val="lowerLetter"/>
      <w:pStyle w:val="Lis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8"/>
  </w:num>
  <w:num w:numId="3">
    <w:abstractNumId w:val="0"/>
  </w:num>
  <w:num w:numId="4">
    <w:abstractNumId w:val="0"/>
  </w:num>
  <w:num w:numId="5">
    <w:abstractNumId w:val="5"/>
  </w:num>
  <w:num w:numId="6">
    <w:abstractNumId w:val="7"/>
  </w:num>
  <w:num w:numId="7">
    <w:abstractNumId w:val="2"/>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E47F5"/>
    <w:rsid w:val="0000167B"/>
    <w:rsid w:val="000035D5"/>
    <w:rsid w:val="00004A36"/>
    <w:rsid w:val="00005DEF"/>
    <w:rsid w:val="000065A3"/>
    <w:rsid w:val="00010311"/>
    <w:rsid w:val="00010651"/>
    <w:rsid w:val="00010B1F"/>
    <w:rsid w:val="0001109B"/>
    <w:rsid w:val="00011C7D"/>
    <w:rsid w:val="00011E4D"/>
    <w:rsid w:val="000134C0"/>
    <w:rsid w:val="00021B9E"/>
    <w:rsid w:val="00024B3B"/>
    <w:rsid w:val="00031F66"/>
    <w:rsid w:val="000326B5"/>
    <w:rsid w:val="00032B2D"/>
    <w:rsid w:val="00032D80"/>
    <w:rsid w:val="00034D11"/>
    <w:rsid w:val="00040E02"/>
    <w:rsid w:val="00043BE6"/>
    <w:rsid w:val="0004685A"/>
    <w:rsid w:val="00050860"/>
    <w:rsid w:val="00053D6D"/>
    <w:rsid w:val="000610E8"/>
    <w:rsid w:val="00062C03"/>
    <w:rsid w:val="000701BD"/>
    <w:rsid w:val="00074975"/>
    <w:rsid w:val="00077A6F"/>
    <w:rsid w:val="000806B3"/>
    <w:rsid w:val="00080E13"/>
    <w:rsid w:val="00082608"/>
    <w:rsid w:val="00086BC9"/>
    <w:rsid w:val="00086C05"/>
    <w:rsid w:val="0009154B"/>
    <w:rsid w:val="00093D35"/>
    <w:rsid w:val="00094DB3"/>
    <w:rsid w:val="00094F06"/>
    <w:rsid w:val="00095943"/>
    <w:rsid w:val="000972B2"/>
    <w:rsid w:val="000A179C"/>
    <w:rsid w:val="000A2B95"/>
    <w:rsid w:val="000A4FD2"/>
    <w:rsid w:val="000B0D04"/>
    <w:rsid w:val="000B40CD"/>
    <w:rsid w:val="000B5F0A"/>
    <w:rsid w:val="000B77F1"/>
    <w:rsid w:val="000C32F3"/>
    <w:rsid w:val="000C3BAC"/>
    <w:rsid w:val="000C4FA1"/>
    <w:rsid w:val="000C5BA0"/>
    <w:rsid w:val="000C7639"/>
    <w:rsid w:val="000D12C2"/>
    <w:rsid w:val="000D1C58"/>
    <w:rsid w:val="000D2053"/>
    <w:rsid w:val="000D3264"/>
    <w:rsid w:val="000E079C"/>
    <w:rsid w:val="000E1336"/>
    <w:rsid w:val="000E2319"/>
    <w:rsid w:val="000E3373"/>
    <w:rsid w:val="000E5BF9"/>
    <w:rsid w:val="000E607D"/>
    <w:rsid w:val="000F2936"/>
    <w:rsid w:val="000F39AA"/>
    <w:rsid w:val="000F50C7"/>
    <w:rsid w:val="000F74C8"/>
    <w:rsid w:val="001008D5"/>
    <w:rsid w:val="0010195F"/>
    <w:rsid w:val="00103602"/>
    <w:rsid w:val="00103708"/>
    <w:rsid w:val="001037D2"/>
    <w:rsid w:val="00111E62"/>
    <w:rsid w:val="00112EDC"/>
    <w:rsid w:val="00112FAF"/>
    <w:rsid w:val="001176E1"/>
    <w:rsid w:val="00117F93"/>
    <w:rsid w:val="00122E6B"/>
    <w:rsid w:val="00127576"/>
    <w:rsid w:val="00130FA6"/>
    <w:rsid w:val="00134ADC"/>
    <w:rsid w:val="001367A1"/>
    <w:rsid w:val="00136E77"/>
    <w:rsid w:val="00136E9A"/>
    <w:rsid w:val="00137AAE"/>
    <w:rsid w:val="00137BCD"/>
    <w:rsid w:val="00137FDA"/>
    <w:rsid w:val="00140746"/>
    <w:rsid w:val="001454D0"/>
    <w:rsid w:val="00151EA2"/>
    <w:rsid w:val="00154D0A"/>
    <w:rsid w:val="001553E2"/>
    <w:rsid w:val="001562B7"/>
    <w:rsid w:val="00157C0A"/>
    <w:rsid w:val="00161344"/>
    <w:rsid w:val="0016227A"/>
    <w:rsid w:val="0016723C"/>
    <w:rsid w:val="00167595"/>
    <w:rsid w:val="00167EA6"/>
    <w:rsid w:val="0018176F"/>
    <w:rsid w:val="0018453D"/>
    <w:rsid w:val="001873B9"/>
    <w:rsid w:val="001878D4"/>
    <w:rsid w:val="00195F0D"/>
    <w:rsid w:val="001A0B55"/>
    <w:rsid w:val="001A0FE8"/>
    <w:rsid w:val="001A20FE"/>
    <w:rsid w:val="001A5D80"/>
    <w:rsid w:val="001A6B6A"/>
    <w:rsid w:val="001B1486"/>
    <w:rsid w:val="001B3C1B"/>
    <w:rsid w:val="001B4719"/>
    <w:rsid w:val="001B5AB3"/>
    <w:rsid w:val="001C29BF"/>
    <w:rsid w:val="001C454E"/>
    <w:rsid w:val="001C703A"/>
    <w:rsid w:val="001D0C17"/>
    <w:rsid w:val="001D2D53"/>
    <w:rsid w:val="001D2DE7"/>
    <w:rsid w:val="001D352B"/>
    <w:rsid w:val="001D4577"/>
    <w:rsid w:val="001E0D96"/>
    <w:rsid w:val="001E1357"/>
    <w:rsid w:val="001E2728"/>
    <w:rsid w:val="001E2DE3"/>
    <w:rsid w:val="001E4DE8"/>
    <w:rsid w:val="001F0107"/>
    <w:rsid w:val="001F2389"/>
    <w:rsid w:val="001F2BB9"/>
    <w:rsid w:val="001F63B9"/>
    <w:rsid w:val="001F7459"/>
    <w:rsid w:val="00201E3C"/>
    <w:rsid w:val="0020445E"/>
    <w:rsid w:val="00206416"/>
    <w:rsid w:val="00206977"/>
    <w:rsid w:val="00206F9B"/>
    <w:rsid w:val="002075AE"/>
    <w:rsid w:val="00210878"/>
    <w:rsid w:val="002173FE"/>
    <w:rsid w:val="002207BF"/>
    <w:rsid w:val="00220FA0"/>
    <w:rsid w:val="00223D11"/>
    <w:rsid w:val="00232510"/>
    <w:rsid w:val="00234BA2"/>
    <w:rsid w:val="002407D9"/>
    <w:rsid w:val="0024295E"/>
    <w:rsid w:val="00242C77"/>
    <w:rsid w:val="00244C2C"/>
    <w:rsid w:val="002513D6"/>
    <w:rsid w:val="00253337"/>
    <w:rsid w:val="00265E58"/>
    <w:rsid w:val="00267EAC"/>
    <w:rsid w:val="002700A7"/>
    <w:rsid w:val="00270175"/>
    <w:rsid w:val="00271225"/>
    <w:rsid w:val="002737E1"/>
    <w:rsid w:val="00274162"/>
    <w:rsid w:val="00275103"/>
    <w:rsid w:val="00276837"/>
    <w:rsid w:val="002802C4"/>
    <w:rsid w:val="00284669"/>
    <w:rsid w:val="00284758"/>
    <w:rsid w:val="00284D83"/>
    <w:rsid w:val="00290E9F"/>
    <w:rsid w:val="0029185A"/>
    <w:rsid w:val="002921D6"/>
    <w:rsid w:val="002930F0"/>
    <w:rsid w:val="00293828"/>
    <w:rsid w:val="00295416"/>
    <w:rsid w:val="0029648D"/>
    <w:rsid w:val="00297636"/>
    <w:rsid w:val="002A212C"/>
    <w:rsid w:val="002A35C5"/>
    <w:rsid w:val="002A404E"/>
    <w:rsid w:val="002A43AA"/>
    <w:rsid w:val="002A69DD"/>
    <w:rsid w:val="002A7A15"/>
    <w:rsid w:val="002B06E2"/>
    <w:rsid w:val="002B41DE"/>
    <w:rsid w:val="002B4605"/>
    <w:rsid w:val="002B57A3"/>
    <w:rsid w:val="002B7730"/>
    <w:rsid w:val="002C3D63"/>
    <w:rsid w:val="002C518D"/>
    <w:rsid w:val="002C786C"/>
    <w:rsid w:val="002C7FE3"/>
    <w:rsid w:val="002D1ACF"/>
    <w:rsid w:val="002D3496"/>
    <w:rsid w:val="002D4382"/>
    <w:rsid w:val="002E77BB"/>
    <w:rsid w:val="002E78D1"/>
    <w:rsid w:val="002E7FBA"/>
    <w:rsid w:val="002F44E7"/>
    <w:rsid w:val="002F67C2"/>
    <w:rsid w:val="003027EA"/>
    <w:rsid w:val="0030303B"/>
    <w:rsid w:val="003032A5"/>
    <w:rsid w:val="0030596F"/>
    <w:rsid w:val="00306AAE"/>
    <w:rsid w:val="00306FDD"/>
    <w:rsid w:val="003074CA"/>
    <w:rsid w:val="003110E4"/>
    <w:rsid w:val="00311525"/>
    <w:rsid w:val="003264FC"/>
    <w:rsid w:val="0032787A"/>
    <w:rsid w:val="003310F6"/>
    <w:rsid w:val="003321DB"/>
    <w:rsid w:val="003362B5"/>
    <w:rsid w:val="00340CB7"/>
    <w:rsid w:val="00341E38"/>
    <w:rsid w:val="00343CDC"/>
    <w:rsid w:val="00343FB7"/>
    <w:rsid w:val="00344B28"/>
    <w:rsid w:val="0035067B"/>
    <w:rsid w:val="003507C2"/>
    <w:rsid w:val="00350B15"/>
    <w:rsid w:val="0035140B"/>
    <w:rsid w:val="00352133"/>
    <w:rsid w:val="003574EF"/>
    <w:rsid w:val="00360EAF"/>
    <w:rsid w:val="00362040"/>
    <w:rsid w:val="003640DA"/>
    <w:rsid w:val="00364593"/>
    <w:rsid w:val="003674CD"/>
    <w:rsid w:val="00367684"/>
    <w:rsid w:val="003676A3"/>
    <w:rsid w:val="0038001B"/>
    <w:rsid w:val="003838D8"/>
    <w:rsid w:val="003859BC"/>
    <w:rsid w:val="003904C3"/>
    <w:rsid w:val="0039163A"/>
    <w:rsid w:val="00396861"/>
    <w:rsid w:val="003A2945"/>
    <w:rsid w:val="003A5CB2"/>
    <w:rsid w:val="003A6A2D"/>
    <w:rsid w:val="003A75D4"/>
    <w:rsid w:val="003B0010"/>
    <w:rsid w:val="003B197B"/>
    <w:rsid w:val="003B221A"/>
    <w:rsid w:val="003B415A"/>
    <w:rsid w:val="003B5661"/>
    <w:rsid w:val="003B6F65"/>
    <w:rsid w:val="003B7B05"/>
    <w:rsid w:val="003C1FCA"/>
    <w:rsid w:val="003C2886"/>
    <w:rsid w:val="003C3971"/>
    <w:rsid w:val="003C5011"/>
    <w:rsid w:val="003C52C2"/>
    <w:rsid w:val="003C5634"/>
    <w:rsid w:val="003C7048"/>
    <w:rsid w:val="003C7217"/>
    <w:rsid w:val="003D319C"/>
    <w:rsid w:val="003D43E8"/>
    <w:rsid w:val="003E1FFC"/>
    <w:rsid w:val="003E575E"/>
    <w:rsid w:val="003E60F2"/>
    <w:rsid w:val="003E7EF1"/>
    <w:rsid w:val="003F1D9F"/>
    <w:rsid w:val="003F43B0"/>
    <w:rsid w:val="003F57C7"/>
    <w:rsid w:val="003F592E"/>
    <w:rsid w:val="003F6FC6"/>
    <w:rsid w:val="003F773A"/>
    <w:rsid w:val="00401408"/>
    <w:rsid w:val="004066F6"/>
    <w:rsid w:val="004120FD"/>
    <w:rsid w:val="004142C7"/>
    <w:rsid w:val="00420304"/>
    <w:rsid w:val="00420B40"/>
    <w:rsid w:val="0042421C"/>
    <w:rsid w:val="00424E73"/>
    <w:rsid w:val="004255E2"/>
    <w:rsid w:val="00425E85"/>
    <w:rsid w:val="00426037"/>
    <w:rsid w:val="00426FB0"/>
    <w:rsid w:val="00430874"/>
    <w:rsid w:val="00432CB9"/>
    <w:rsid w:val="00433ABC"/>
    <w:rsid w:val="00436681"/>
    <w:rsid w:val="00440B11"/>
    <w:rsid w:val="00443ECE"/>
    <w:rsid w:val="004448A1"/>
    <w:rsid w:val="00444A72"/>
    <w:rsid w:val="00444B11"/>
    <w:rsid w:val="0044518C"/>
    <w:rsid w:val="00446839"/>
    <w:rsid w:val="00447719"/>
    <w:rsid w:val="00450848"/>
    <w:rsid w:val="0045115B"/>
    <w:rsid w:val="00453F3A"/>
    <w:rsid w:val="00454616"/>
    <w:rsid w:val="00454E46"/>
    <w:rsid w:val="00461EAD"/>
    <w:rsid w:val="00463DF2"/>
    <w:rsid w:val="00464E4B"/>
    <w:rsid w:val="0046613C"/>
    <w:rsid w:val="00471FD9"/>
    <w:rsid w:val="00473211"/>
    <w:rsid w:val="0047625F"/>
    <w:rsid w:val="004774F7"/>
    <w:rsid w:val="00477697"/>
    <w:rsid w:val="00480651"/>
    <w:rsid w:val="00480FD1"/>
    <w:rsid w:val="004815E9"/>
    <w:rsid w:val="0048238D"/>
    <w:rsid w:val="00482A3C"/>
    <w:rsid w:val="00484FCB"/>
    <w:rsid w:val="00485764"/>
    <w:rsid w:val="00486906"/>
    <w:rsid w:val="00487C4B"/>
    <w:rsid w:val="00490C32"/>
    <w:rsid w:val="00491024"/>
    <w:rsid w:val="004910BF"/>
    <w:rsid w:val="00495623"/>
    <w:rsid w:val="004A0B0E"/>
    <w:rsid w:val="004A1929"/>
    <w:rsid w:val="004A2189"/>
    <w:rsid w:val="004A2D03"/>
    <w:rsid w:val="004A32E6"/>
    <w:rsid w:val="004A6ACA"/>
    <w:rsid w:val="004C4DC3"/>
    <w:rsid w:val="004C59B1"/>
    <w:rsid w:val="004C6C29"/>
    <w:rsid w:val="004D23A5"/>
    <w:rsid w:val="004D4146"/>
    <w:rsid w:val="004D4A26"/>
    <w:rsid w:val="004D6120"/>
    <w:rsid w:val="004D6ACB"/>
    <w:rsid w:val="004E23EF"/>
    <w:rsid w:val="004E2496"/>
    <w:rsid w:val="004E3962"/>
    <w:rsid w:val="004E3DA3"/>
    <w:rsid w:val="004F0601"/>
    <w:rsid w:val="004F2099"/>
    <w:rsid w:val="004F7919"/>
    <w:rsid w:val="005013F1"/>
    <w:rsid w:val="00506D16"/>
    <w:rsid w:val="00511F69"/>
    <w:rsid w:val="0051294B"/>
    <w:rsid w:val="00512C65"/>
    <w:rsid w:val="00512EAD"/>
    <w:rsid w:val="0051341B"/>
    <w:rsid w:val="00514D91"/>
    <w:rsid w:val="00517503"/>
    <w:rsid w:val="00517838"/>
    <w:rsid w:val="00517876"/>
    <w:rsid w:val="00517D28"/>
    <w:rsid w:val="00517F41"/>
    <w:rsid w:val="00521373"/>
    <w:rsid w:val="00521FA7"/>
    <w:rsid w:val="0052628C"/>
    <w:rsid w:val="00530CC2"/>
    <w:rsid w:val="005318F3"/>
    <w:rsid w:val="00531C7A"/>
    <w:rsid w:val="00533044"/>
    <w:rsid w:val="00533986"/>
    <w:rsid w:val="00535115"/>
    <w:rsid w:val="00535C3C"/>
    <w:rsid w:val="005364B2"/>
    <w:rsid w:val="00540383"/>
    <w:rsid w:val="00540D3D"/>
    <w:rsid w:val="0054117A"/>
    <w:rsid w:val="00541466"/>
    <w:rsid w:val="00541557"/>
    <w:rsid w:val="00544496"/>
    <w:rsid w:val="00550B6E"/>
    <w:rsid w:val="00550D36"/>
    <w:rsid w:val="00552F83"/>
    <w:rsid w:val="00553737"/>
    <w:rsid w:val="0055540A"/>
    <w:rsid w:val="00556AEF"/>
    <w:rsid w:val="00557F03"/>
    <w:rsid w:val="00561D5C"/>
    <w:rsid w:val="0056213B"/>
    <w:rsid w:val="00562CC7"/>
    <w:rsid w:val="005677F2"/>
    <w:rsid w:val="00573232"/>
    <w:rsid w:val="00573B82"/>
    <w:rsid w:val="0057628C"/>
    <w:rsid w:val="00576726"/>
    <w:rsid w:val="00577F61"/>
    <w:rsid w:val="00580E1C"/>
    <w:rsid w:val="00583DFD"/>
    <w:rsid w:val="0058521D"/>
    <w:rsid w:val="005914B4"/>
    <w:rsid w:val="005950A3"/>
    <w:rsid w:val="005A2890"/>
    <w:rsid w:val="005A43C6"/>
    <w:rsid w:val="005B46EB"/>
    <w:rsid w:val="005B5F42"/>
    <w:rsid w:val="005B797C"/>
    <w:rsid w:val="005C2131"/>
    <w:rsid w:val="005C2202"/>
    <w:rsid w:val="005C430C"/>
    <w:rsid w:val="005C5CB7"/>
    <w:rsid w:val="005D0723"/>
    <w:rsid w:val="005D2600"/>
    <w:rsid w:val="005D2CFE"/>
    <w:rsid w:val="005D3EEC"/>
    <w:rsid w:val="005D536D"/>
    <w:rsid w:val="005D5A73"/>
    <w:rsid w:val="005E0B8E"/>
    <w:rsid w:val="005E0D70"/>
    <w:rsid w:val="005E0EA8"/>
    <w:rsid w:val="005E1037"/>
    <w:rsid w:val="005E410D"/>
    <w:rsid w:val="005F15BD"/>
    <w:rsid w:val="005F2650"/>
    <w:rsid w:val="005F2F6E"/>
    <w:rsid w:val="005F3511"/>
    <w:rsid w:val="00600BB7"/>
    <w:rsid w:val="00601027"/>
    <w:rsid w:val="00601031"/>
    <w:rsid w:val="006038C4"/>
    <w:rsid w:val="0060488A"/>
    <w:rsid w:val="00605BBB"/>
    <w:rsid w:val="006123BA"/>
    <w:rsid w:val="006126C7"/>
    <w:rsid w:val="00612BCE"/>
    <w:rsid w:val="0062152A"/>
    <w:rsid w:val="0062245A"/>
    <w:rsid w:val="0062370D"/>
    <w:rsid w:val="00626349"/>
    <w:rsid w:val="00626A5C"/>
    <w:rsid w:val="006272A0"/>
    <w:rsid w:val="00635982"/>
    <w:rsid w:val="00642A1D"/>
    <w:rsid w:val="00644532"/>
    <w:rsid w:val="00644BAA"/>
    <w:rsid w:val="00646B4B"/>
    <w:rsid w:val="00650395"/>
    <w:rsid w:val="00650C4B"/>
    <w:rsid w:val="00650CD1"/>
    <w:rsid w:val="00654867"/>
    <w:rsid w:val="0065685C"/>
    <w:rsid w:val="00656BB8"/>
    <w:rsid w:val="006577A0"/>
    <w:rsid w:val="006579A5"/>
    <w:rsid w:val="0066225B"/>
    <w:rsid w:val="006633BF"/>
    <w:rsid w:val="00665148"/>
    <w:rsid w:val="0066549D"/>
    <w:rsid w:val="00665C7B"/>
    <w:rsid w:val="00667B91"/>
    <w:rsid w:val="00674072"/>
    <w:rsid w:val="00675B6F"/>
    <w:rsid w:val="0067737F"/>
    <w:rsid w:val="00682DD8"/>
    <w:rsid w:val="006830A6"/>
    <w:rsid w:val="00683E29"/>
    <w:rsid w:val="006849E3"/>
    <w:rsid w:val="00685D3B"/>
    <w:rsid w:val="00690E23"/>
    <w:rsid w:val="00691DE3"/>
    <w:rsid w:val="0069268C"/>
    <w:rsid w:val="00694259"/>
    <w:rsid w:val="00694E42"/>
    <w:rsid w:val="00695CD7"/>
    <w:rsid w:val="00697B16"/>
    <w:rsid w:val="006A143B"/>
    <w:rsid w:val="006A1C5C"/>
    <w:rsid w:val="006A3B3C"/>
    <w:rsid w:val="006A51D4"/>
    <w:rsid w:val="006A6B84"/>
    <w:rsid w:val="006B01BA"/>
    <w:rsid w:val="006B54C1"/>
    <w:rsid w:val="006B678E"/>
    <w:rsid w:val="006C4438"/>
    <w:rsid w:val="006C4D02"/>
    <w:rsid w:val="006C63CF"/>
    <w:rsid w:val="006D0718"/>
    <w:rsid w:val="006D1E19"/>
    <w:rsid w:val="006D379F"/>
    <w:rsid w:val="006E1F63"/>
    <w:rsid w:val="006E41E3"/>
    <w:rsid w:val="006E5491"/>
    <w:rsid w:val="006F3266"/>
    <w:rsid w:val="006F4588"/>
    <w:rsid w:val="006F6D70"/>
    <w:rsid w:val="00700F0A"/>
    <w:rsid w:val="007011F6"/>
    <w:rsid w:val="00703635"/>
    <w:rsid w:val="00703F49"/>
    <w:rsid w:val="007042D1"/>
    <w:rsid w:val="00704DB2"/>
    <w:rsid w:val="007068B3"/>
    <w:rsid w:val="00710A47"/>
    <w:rsid w:val="007164FD"/>
    <w:rsid w:val="007202AE"/>
    <w:rsid w:val="00721EB8"/>
    <w:rsid w:val="00723A8D"/>
    <w:rsid w:val="00724766"/>
    <w:rsid w:val="00725628"/>
    <w:rsid w:val="00727267"/>
    <w:rsid w:val="00727F03"/>
    <w:rsid w:val="00733F0A"/>
    <w:rsid w:val="0073446E"/>
    <w:rsid w:val="00735791"/>
    <w:rsid w:val="007376DA"/>
    <w:rsid w:val="0074088B"/>
    <w:rsid w:val="00742832"/>
    <w:rsid w:val="00751C21"/>
    <w:rsid w:val="007570F4"/>
    <w:rsid w:val="007606D1"/>
    <w:rsid w:val="0076224F"/>
    <w:rsid w:val="00763DAB"/>
    <w:rsid w:val="00764208"/>
    <w:rsid w:val="00766934"/>
    <w:rsid w:val="0077017F"/>
    <w:rsid w:val="0077199A"/>
    <w:rsid w:val="0077296D"/>
    <w:rsid w:val="00772F26"/>
    <w:rsid w:val="00773536"/>
    <w:rsid w:val="007756BB"/>
    <w:rsid w:val="00780B20"/>
    <w:rsid w:val="007819DE"/>
    <w:rsid w:val="00782538"/>
    <w:rsid w:val="00785C0C"/>
    <w:rsid w:val="00786D9D"/>
    <w:rsid w:val="00787E21"/>
    <w:rsid w:val="007900FF"/>
    <w:rsid w:val="00791399"/>
    <w:rsid w:val="0079222C"/>
    <w:rsid w:val="00792B28"/>
    <w:rsid w:val="0079353E"/>
    <w:rsid w:val="0079359D"/>
    <w:rsid w:val="007949F2"/>
    <w:rsid w:val="00796666"/>
    <w:rsid w:val="0079703D"/>
    <w:rsid w:val="007A0A7C"/>
    <w:rsid w:val="007A5CCE"/>
    <w:rsid w:val="007A7725"/>
    <w:rsid w:val="007B0521"/>
    <w:rsid w:val="007B0F23"/>
    <w:rsid w:val="007C166A"/>
    <w:rsid w:val="007C1817"/>
    <w:rsid w:val="007C1F1D"/>
    <w:rsid w:val="007C35C7"/>
    <w:rsid w:val="007C3AF6"/>
    <w:rsid w:val="007C3E26"/>
    <w:rsid w:val="007C407B"/>
    <w:rsid w:val="007C592C"/>
    <w:rsid w:val="007D2308"/>
    <w:rsid w:val="007D3750"/>
    <w:rsid w:val="007D50E3"/>
    <w:rsid w:val="007D69C3"/>
    <w:rsid w:val="007D6E88"/>
    <w:rsid w:val="007D7C1A"/>
    <w:rsid w:val="007D7F01"/>
    <w:rsid w:val="007E0444"/>
    <w:rsid w:val="007E0E3E"/>
    <w:rsid w:val="007E150F"/>
    <w:rsid w:val="007E451F"/>
    <w:rsid w:val="007E47F5"/>
    <w:rsid w:val="007E4B67"/>
    <w:rsid w:val="007E79FB"/>
    <w:rsid w:val="007F4795"/>
    <w:rsid w:val="00810108"/>
    <w:rsid w:val="0082078C"/>
    <w:rsid w:val="0082182E"/>
    <w:rsid w:val="00821966"/>
    <w:rsid w:val="008263CB"/>
    <w:rsid w:val="0083393B"/>
    <w:rsid w:val="008371D2"/>
    <w:rsid w:val="00840AC0"/>
    <w:rsid w:val="00841DF9"/>
    <w:rsid w:val="00841F38"/>
    <w:rsid w:val="00844EFE"/>
    <w:rsid w:val="00846E41"/>
    <w:rsid w:val="00847DF2"/>
    <w:rsid w:val="0085229A"/>
    <w:rsid w:val="00852DBC"/>
    <w:rsid w:val="00853D38"/>
    <w:rsid w:val="00854897"/>
    <w:rsid w:val="008563BC"/>
    <w:rsid w:val="008607C2"/>
    <w:rsid w:val="008611CC"/>
    <w:rsid w:val="00862231"/>
    <w:rsid w:val="00862472"/>
    <w:rsid w:val="00863E21"/>
    <w:rsid w:val="00866625"/>
    <w:rsid w:val="00866629"/>
    <w:rsid w:val="00870630"/>
    <w:rsid w:val="00871C53"/>
    <w:rsid w:val="008720E3"/>
    <w:rsid w:val="00883167"/>
    <w:rsid w:val="00886A7D"/>
    <w:rsid w:val="00886CF9"/>
    <w:rsid w:val="00890C3B"/>
    <w:rsid w:val="008924D3"/>
    <w:rsid w:val="00895651"/>
    <w:rsid w:val="00896303"/>
    <w:rsid w:val="00896D26"/>
    <w:rsid w:val="00896E77"/>
    <w:rsid w:val="008A07B2"/>
    <w:rsid w:val="008A1B98"/>
    <w:rsid w:val="008A513A"/>
    <w:rsid w:val="008A6377"/>
    <w:rsid w:val="008A6E84"/>
    <w:rsid w:val="008B5238"/>
    <w:rsid w:val="008C3C79"/>
    <w:rsid w:val="008D14C8"/>
    <w:rsid w:val="008D17BA"/>
    <w:rsid w:val="008D2139"/>
    <w:rsid w:val="008D2C1F"/>
    <w:rsid w:val="008D5B96"/>
    <w:rsid w:val="008D6660"/>
    <w:rsid w:val="008D6C34"/>
    <w:rsid w:val="008F7635"/>
    <w:rsid w:val="0090007D"/>
    <w:rsid w:val="009009E2"/>
    <w:rsid w:val="00903534"/>
    <w:rsid w:val="009053CA"/>
    <w:rsid w:val="00911233"/>
    <w:rsid w:val="00917F9B"/>
    <w:rsid w:val="0092130D"/>
    <w:rsid w:val="0092365C"/>
    <w:rsid w:val="00925BD6"/>
    <w:rsid w:val="00926305"/>
    <w:rsid w:val="009274BF"/>
    <w:rsid w:val="00930C24"/>
    <w:rsid w:val="00933640"/>
    <w:rsid w:val="00933D27"/>
    <w:rsid w:val="009363EE"/>
    <w:rsid w:val="00937242"/>
    <w:rsid w:val="0093754C"/>
    <w:rsid w:val="00940322"/>
    <w:rsid w:val="0094197B"/>
    <w:rsid w:val="0094561A"/>
    <w:rsid w:val="0094706A"/>
    <w:rsid w:val="00947083"/>
    <w:rsid w:val="00950CBC"/>
    <w:rsid w:val="00952448"/>
    <w:rsid w:val="00956440"/>
    <w:rsid w:val="009570C4"/>
    <w:rsid w:val="00957A7B"/>
    <w:rsid w:val="00957CA8"/>
    <w:rsid w:val="0096142D"/>
    <w:rsid w:val="00964475"/>
    <w:rsid w:val="00967573"/>
    <w:rsid w:val="00971410"/>
    <w:rsid w:val="00971EC4"/>
    <w:rsid w:val="009754BD"/>
    <w:rsid w:val="00976929"/>
    <w:rsid w:val="009801C2"/>
    <w:rsid w:val="00982B63"/>
    <w:rsid w:val="009830FF"/>
    <w:rsid w:val="00984438"/>
    <w:rsid w:val="00984B00"/>
    <w:rsid w:val="00985ED3"/>
    <w:rsid w:val="009879E2"/>
    <w:rsid w:val="00991C9A"/>
    <w:rsid w:val="009944D5"/>
    <w:rsid w:val="00996B22"/>
    <w:rsid w:val="0099743D"/>
    <w:rsid w:val="009A08DA"/>
    <w:rsid w:val="009A3267"/>
    <w:rsid w:val="009A5AB0"/>
    <w:rsid w:val="009A6712"/>
    <w:rsid w:val="009A67E1"/>
    <w:rsid w:val="009B1044"/>
    <w:rsid w:val="009B1703"/>
    <w:rsid w:val="009B18A9"/>
    <w:rsid w:val="009B2465"/>
    <w:rsid w:val="009B3C0B"/>
    <w:rsid w:val="009B4E2B"/>
    <w:rsid w:val="009B648B"/>
    <w:rsid w:val="009B648D"/>
    <w:rsid w:val="009B6633"/>
    <w:rsid w:val="009B6E38"/>
    <w:rsid w:val="009C3682"/>
    <w:rsid w:val="009C6179"/>
    <w:rsid w:val="009C67AB"/>
    <w:rsid w:val="009C7B75"/>
    <w:rsid w:val="009D1FBC"/>
    <w:rsid w:val="009D3EEB"/>
    <w:rsid w:val="009D4664"/>
    <w:rsid w:val="009E0063"/>
    <w:rsid w:val="009E0416"/>
    <w:rsid w:val="009E1868"/>
    <w:rsid w:val="009E45CB"/>
    <w:rsid w:val="009F0FD5"/>
    <w:rsid w:val="009F54EA"/>
    <w:rsid w:val="009F5824"/>
    <w:rsid w:val="009F5F7B"/>
    <w:rsid w:val="009F615B"/>
    <w:rsid w:val="009F706B"/>
    <w:rsid w:val="00A019F7"/>
    <w:rsid w:val="00A023BB"/>
    <w:rsid w:val="00A05C4A"/>
    <w:rsid w:val="00A11EE4"/>
    <w:rsid w:val="00A11FAE"/>
    <w:rsid w:val="00A12621"/>
    <w:rsid w:val="00A12C9F"/>
    <w:rsid w:val="00A1364D"/>
    <w:rsid w:val="00A14BFF"/>
    <w:rsid w:val="00A14C51"/>
    <w:rsid w:val="00A16C57"/>
    <w:rsid w:val="00A17A18"/>
    <w:rsid w:val="00A205C3"/>
    <w:rsid w:val="00A20874"/>
    <w:rsid w:val="00A20BE1"/>
    <w:rsid w:val="00A309B4"/>
    <w:rsid w:val="00A309FF"/>
    <w:rsid w:val="00A3349D"/>
    <w:rsid w:val="00A410BD"/>
    <w:rsid w:val="00A4115B"/>
    <w:rsid w:val="00A436DA"/>
    <w:rsid w:val="00A501AF"/>
    <w:rsid w:val="00A52055"/>
    <w:rsid w:val="00A541EC"/>
    <w:rsid w:val="00A54EA2"/>
    <w:rsid w:val="00A55744"/>
    <w:rsid w:val="00A5782C"/>
    <w:rsid w:val="00A6136E"/>
    <w:rsid w:val="00A638E0"/>
    <w:rsid w:val="00A64864"/>
    <w:rsid w:val="00A64E45"/>
    <w:rsid w:val="00A70A73"/>
    <w:rsid w:val="00A71841"/>
    <w:rsid w:val="00A719D3"/>
    <w:rsid w:val="00A72E2F"/>
    <w:rsid w:val="00A74132"/>
    <w:rsid w:val="00A76D07"/>
    <w:rsid w:val="00A8169A"/>
    <w:rsid w:val="00A839CA"/>
    <w:rsid w:val="00A8519A"/>
    <w:rsid w:val="00A85396"/>
    <w:rsid w:val="00A8599A"/>
    <w:rsid w:val="00A90A1D"/>
    <w:rsid w:val="00A91ACE"/>
    <w:rsid w:val="00A91BB7"/>
    <w:rsid w:val="00A92111"/>
    <w:rsid w:val="00A93693"/>
    <w:rsid w:val="00A95AEB"/>
    <w:rsid w:val="00AA1DC9"/>
    <w:rsid w:val="00AA2574"/>
    <w:rsid w:val="00AA28CD"/>
    <w:rsid w:val="00AA52F0"/>
    <w:rsid w:val="00AB0247"/>
    <w:rsid w:val="00AB287E"/>
    <w:rsid w:val="00AB2AEC"/>
    <w:rsid w:val="00AB6286"/>
    <w:rsid w:val="00AC1254"/>
    <w:rsid w:val="00AC28B4"/>
    <w:rsid w:val="00AC477D"/>
    <w:rsid w:val="00AC549C"/>
    <w:rsid w:val="00AD01E9"/>
    <w:rsid w:val="00AD3BEF"/>
    <w:rsid w:val="00AD71D1"/>
    <w:rsid w:val="00AE2023"/>
    <w:rsid w:val="00AE396D"/>
    <w:rsid w:val="00AE598E"/>
    <w:rsid w:val="00AE624C"/>
    <w:rsid w:val="00AE627D"/>
    <w:rsid w:val="00AF41B6"/>
    <w:rsid w:val="00AF5835"/>
    <w:rsid w:val="00AF5EE2"/>
    <w:rsid w:val="00B032BD"/>
    <w:rsid w:val="00B03C93"/>
    <w:rsid w:val="00B0445F"/>
    <w:rsid w:val="00B04E13"/>
    <w:rsid w:val="00B11806"/>
    <w:rsid w:val="00B149D2"/>
    <w:rsid w:val="00B177D6"/>
    <w:rsid w:val="00B206E9"/>
    <w:rsid w:val="00B211EE"/>
    <w:rsid w:val="00B21643"/>
    <w:rsid w:val="00B2367C"/>
    <w:rsid w:val="00B27078"/>
    <w:rsid w:val="00B34F2D"/>
    <w:rsid w:val="00B353F4"/>
    <w:rsid w:val="00B36DC1"/>
    <w:rsid w:val="00B37B31"/>
    <w:rsid w:val="00B422DA"/>
    <w:rsid w:val="00B43AE5"/>
    <w:rsid w:val="00B465C6"/>
    <w:rsid w:val="00B47F38"/>
    <w:rsid w:val="00B522D5"/>
    <w:rsid w:val="00B53481"/>
    <w:rsid w:val="00B553FE"/>
    <w:rsid w:val="00B625A5"/>
    <w:rsid w:val="00B63DF3"/>
    <w:rsid w:val="00B7159C"/>
    <w:rsid w:val="00B72235"/>
    <w:rsid w:val="00B768E1"/>
    <w:rsid w:val="00B76908"/>
    <w:rsid w:val="00B76BF9"/>
    <w:rsid w:val="00B76F69"/>
    <w:rsid w:val="00B807D1"/>
    <w:rsid w:val="00B816C8"/>
    <w:rsid w:val="00B85E26"/>
    <w:rsid w:val="00B90E4A"/>
    <w:rsid w:val="00B912A5"/>
    <w:rsid w:val="00B91F92"/>
    <w:rsid w:val="00B92E2B"/>
    <w:rsid w:val="00B9448B"/>
    <w:rsid w:val="00B96082"/>
    <w:rsid w:val="00BA29E7"/>
    <w:rsid w:val="00BA3639"/>
    <w:rsid w:val="00BA6482"/>
    <w:rsid w:val="00BB06BC"/>
    <w:rsid w:val="00BB08A4"/>
    <w:rsid w:val="00BB4550"/>
    <w:rsid w:val="00BB5016"/>
    <w:rsid w:val="00BB52C9"/>
    <w:rsid w:val="00BB6591"/>
    <w:rsid w:val="00BC1218"/>
    <w:rsid w:val="00BC1671"/>
    <w:rsid w:val="00BC3BCA"/>
    <w:rsid w:val="00BC5FC6"/>
    <w:rsid w:val="00BC64BC"/>
    <w:rsid w:val="00BD050A"/>
    <w:rsid w:val="00BD1263"/>
    <w:rsid w:val="00BD292D"/>
    <w:rsid w:val="00BD34B7"/>
    <w:rsid w:val="00BE0922"/>
    <w:rsid w:val="00BE3104"/>
    <w:rsid w:val="00BE33A8"/>
    <w:rsid w:val="00BE7176"/>
    <w:rsid w:val="00BF0CB3"/>
    <w:rsid w:val="00BF3981"/>
    <w:rsid w:val="00BF666C"/>
    <w:rsid w:val="00C004FE"/>
    <w:rsid w:val="00C019F9"/>
    <w:rsid w:val="00C01C9D"/>
    <w:rsid w:val="00C024A6"/>
    <w:rsid w:val="00C07B7D"/>
    <w:rsid w:val="00C10653"/>
    <w:rsid w:val="00C114CE"/>
    <w:rsid w:val="00C12AC5"/>
    <w:rsid w:val="00C14158"/>
    <w:rsid w:val="00C14315"/>
    <w:rsid w:val="00C1467A"/>
    <w:rsid w:val="00C1550F"/>
    <w:rsid w:val="00C17E2C"/>
    <w:rsid w:val="00C23AB9"/>
    <w:rsid w:val="00C2735C"/>
    <w:rsid w:val="00C31454"/>
    <w:rsid w:val="00C317D4"/>
    <w:rsid w:val="00C42141"/>
    <w:rsid w:val="00C42216"/>
    <w:rsid w:val="00C42C0F"/>
    <w:rsid w:val="00C4457E"/>
    <w:rsid w:val="00C46582"/>
    <w:rsid w:val="00C46FE9"/>
    <w:rsid w:val="00C51E97"/>
    <w:rsid w:val="00C54365"/>
    <w:rsid w:val="00C55B9B"/>
    <w:rsid w:val="00C56F35"/>
    <w:rsid w:val="00C6143F"/>
    <w:rsid w:val="00C6603B"/>
    <w:rsid w:val="00C67D5C"/>
    <w:rsid w:val="00C72DBD"/>
    <w:rsid w:val="00C73BA7"/>
    <w:rsid w:val="00C7556A"/>
    <w:rsid w:val="00C7564F"/>
    <w:rsid w:val="00C76552"/>
    <w:rsid w:val="00C768E8"/>
    <w:rsid w:val="00C810B8"/>
    <w:rsid w:val="00C821B7"/>
    <w:rsid w:val="00C83177"/>
    <w:rsid w:val="00C84D67"/>
    <w:rsid w:val="00C85609"/>
    <w:rsid w:val="00C859DE"/>
    <w:rsid w:val="00C87D36"/>
    <w:rsid w:val="00C92345"/>
    <w:rsid w:val="00C92814"/>
    <w:rsid w:val="00C958F8"/>
    <w:rsid w:val="00C95B4B"/>
    <w:rsid w:val="00C967A1"/>
    <w:rsid w:val="00C9685D"/>
    <w:rsid w:val="00C96898"/>
    <w:rsid w:val="00C973A5"/>
    <w:rsid w:val="00C97F3F"/>
    <w:rsid w:val="00CA04B4"/>
    <w:rsid w:val="00CA4476"/>
    <w:rsid w:val="00CA4DBC"/>
    <w:rsid w:val="00CB1F6D"/>
    <w:rsid w:val="00CB70B7"/>
    <w:rsid w:val="00CB76B7"/>
    <w:rsid w:val="00CC00CB"/>
    <w:rsid w:val="00CC1170"/>
    <w:rsid w:val="00CC1D4A"/>
    <w:rsid w:val="00CC219C"/>
    <w:rsid w:val="00CC47AA"/>
    <w:rsid w:val="00CC7A81"/>
    <w:rsid w:val="00CD15C7"/>
    <w:rsid w:val="00CD7D8B"/>
    <w:rsid w:val="00CE49D1"/>
    <w:rsid w:val="00CF00C3"/>
    <w:rsid w:val="00CF3E4A"/>
    <w:rsid w:val="00CF6542"/>
    <w:rsid w:val="00CF76EF"/>
    <w:rsid w:val="00CF7A4A"/>
    <w:rsid w:val="00D01195"/>
    <w:rsid w:val="00D02052"/>
    <w:rsid w:val="00D02E15"/>
    <w:rsid w:val="00D03708"/>
    <w:rsid w:val="00D03778"/>
    <w:rsid w:val="00D04517"/>
    <w:rsid w:val="00D056A8"/>
    <w:rsid w:val="00D11468"/>
    <w:rsid w:val="00D11714"/>
    <w:rsid w:val="00D11E9F"/>
    <w:rsid w:val="00D14117"/>
    <w:rsid w:val="00D17402"/>
    <w:rsid w:val="00D17A42"/>
    <w:rsid w:val="00D24477"/>
    <w:rsid w:val="00D247B8"/>
    <w:rsid w:val="00D272EC"/>
    <w:rsid w:val="00D30F9E"/>
    <w:rsid w:val="00D33AE8"/>
    <w:rsid w:val="00D33E8A"/>
    <w:rsid w:val="00D34662"/>
    <w:rsid w:val="00D351F1"/>
    <w:rsid w:val="00D35AB9"/>
    <w:rsid w:val="00D37DEB"/>
    <w:rsid w:val="00D40C6B"/>
    <w:rsid w:val="00D416D2"/>
    <w:rsid w:val="00D428E9"/>
    <w:rsid w:val="00D44C5E"/>
    <w:rsid w:val="00D50514"/>
    <w:rsid w:val="00D514CD"/>
    <w:rsid w:val="00D5521C"/>
    <w:rsid w:val="00D560F9"/>
    <w:rsid w:val="00D61A19"/>
    <w:rsid w:val="00D63C4D"/>
    <w:rsid w:val="00D64944"/>
    <w:rsid w:val="00D65714"/>
    <w:rsid w:val="00D6663B"/>
    <w:rsid w:val="00D6760D"/>
    <w:rsid w:val="00D67624"/>
    <w:rsid w:val="00D70056"/>
    <w:rsid w:val="00D70B2A"/>
    <w:rsid w:val="00D80F10"/>
    <w:rsid w:val="00D81C4E"/>
    <w:rsid w:val="00D823CD"/>
    <w:rsid w:val="00D826FA"/>
    <w:rsid w:val="00D85F27"/>
    <w:rsid w:val="00D8721D"/>
    <w:rsid w:val="00D91ABB"/>
    <w:rsid w:val="00D93BE1"/>
    <w:rsid w:val="00D96F51"/>
    <w:rsid w:val="00D97956"/>
    <w:rsid w:val="00DA2CB2"/>
    <w:rsid w:val="00DA7B01"/>
    <w:rsid w:val="00DB42B4"/>
    <w:rsid w:val="00DB5C66"/>
    <w:rsid w:val="00DB68F1"/>
    <w:rsid w:val="00DB6B3C"/>
    <w:rsid w:val="00DB7C89"/>
    <w:rsid w:val="00DC259A"/>
    <w:rsid w:val="00DC47FF"/>
    <w:rsid w:val="00DC7863"/>
    <w:rsid w:val="00DD0905"/>
    <w:rsid w:val="00DD1F50"/>
    <w:rsid w:val="00DD392B"/>
    <w:rsid w:val="00DD3B63"/>
    <w:rsid w:val="00DD5784"/>
    <w:rsid w:val="00DE43DA"/>
    <w:rsid w:val="00DE62ED"/>
    <w:rsid w:val="00DE64F5"/>
    <w:rsid w:val="00DE75A7"/>
    <w:rsid w:val="00DF2B1E"/>
    <w:rsid w:val="00DF37A4"/>
    <w:rsid w:val="00DF3F06"/>
    <w:rsid w:val="00DF4CE4"/>
    <w:rsid w:val="00E0137B"/>
    <w:rsid w:val="00E02910"/>
    <w:rsid w:val="00E11954"/>
    <w:rsid w:val="00E132DC"/>
    <w:rsid w:val="00E14F2C"/>
    <w:rsid w:val="00E1705C"/>
    <w:rsid w:val="00E2201F"/>
    <w:rsid w:val="00E24743"/>
    <w:rsid w:val="00E2592F"/>
    <w:rsid w:val="00E273A8"/>
    <w:rsid w:val="00E3177A"/>
    <w:rsid w:val="00E317C6"/>
    <w:rsid w:val="00E3436D"/>
    <w:rsid w:val="00E35018"/>
    <w:rsid w:val="00E3797E"/>
    <w:rsid w:val="00E431BB"/>
    <w:rsid w:val="00E43F50"/>
    <w:rsid w:val="00E44410"/>
    <w:rsid w:val="00E459F8"/>
    <w:rsid w:val="00E50169"/>
    <w:rsid w:val="00E511D2"/>
    <w:rsid w:val="00E52012"/>
    <w:rsid w:val="00E52DC1"/>
    <w:rsid w:val="00E5385F"/>
    <w:rsid w:val="00E545CB"/>
    <w:rsid w:val="00E57A0C"/>
    <w:rsid w:val="00E61E7C"/>
    <w:rsid w:val="00E67377"/>
    <w:rsid w:val="00E676B7"/>
    <w:rsid w:val="00E7024C"/>
    <w:rsid w:val="00E75C60"/>
    <w:rsid w:val="00E77646"/>
    <w:rsid w:val="00E77FE3"/>
    <w:rsid w:val="00E80E56"/>
    <w:rsid w:val="00E8212E"/>
    <w:rsid w:val="00E8248D"/>
    <w:rsid w:val="00E85DE4"/>
    <w:rsid w:val="00E934E7"/>
    <w:rsid w:val="00E9377B"/>
    <w:rsid w:val="00E95F2E"/>
    <w:rsid w:val="00EA0A01"/>
    <w:rsid w:val="00EA12AC"/>
    <w:rsid w:val="00EA349A"/>
    <w:rsid w:val="00EA3C88"/>
    <w:rsid w:val="00EA3E22"/>
    <w:rsid w:val="00EB1894"/>
    <w:rsid w:val="00EC1536"/>
    <w:rsid w:val="00EC4C22"/>
    <w:rsid w:val="00ED0167"/>
    <w:rsid w:val="00ED223F"/>
    <w:rsid w:val="00ED6432"/>
    <w:rsid w:val="00ED66E9"/>
    <w:rsid w:val="00EE049F"/>
    <w:rsid w:val="00EE0ADC"/>
    <w:rsid w:val="00EE18FD"/>
    <w:rsid w:val="00EE23D5"/>
    <w:rsid w:val="00EE397E"/>
    <w:rsid w:val="00EE7B23"/>
    <w:rsid w:val="00EE7C7B"/>
    <w:rsid w:val="00EF1877"/>
    <w:rsid w:val="00EF376F"/>
    <w:rsid w:val="00EF50C3"/>
    <w:rsid w:val="00F01E97"/>
    <w:rsid w:val="00F04ED6"/>
    <w:rsid w:val="00F06301"/>
    <w:rsid w:val="00F06D07"/>
    <w:rsid w:val="00F1026E"/>
    <w:rsid w:val="00F13A1A"/>
    <w:rsid w:val="00F16CE4"/>
    <w:rsid w:val="00F20B2C"/>
    <w:rsid w:val="00F266B7"/>
    <w:rsid w:val="00F26932"/>
    <w:rsid w:val="00F26B53"/>
    <w:rsid w:val="00F32CB8"/>
    <w:rsid w:val="00F35B94"/>
    <w:rsid w:val="00F3756F"/>
    <w:rsid w:val="00F443F3"/>
    <w:rsid w:val="00F44A18"/>
    <w:rsid w:val="00F44C63"/>
    <w:rsid w:val="00F44DB5"/>
    <w:rsid w:val="00F4778B"/>
    <w:rsid w:val="00F558F8"/>
    <w:rsid w:val="00F60D88"/>
    <w:rsid w:val="00F61A19"/>
    <w:rsid w:val="00F64332"/>
    <w:rsid w:val="00F66EAA"/>
    <w:rsid w:val="00F6707C"/>
    <w:rsid w:val="00F67AA0"/>
    <w:rsid w:val="00F73E23"/>
    <w:rsid w:val="00F75C38"/>
    <w:rsid w:val="00F76177"/>
    <w:rsid w:val="00F77415"/>
    <w:rsid w:val="00F7753B"/>
    <w:rsid w:val="00F80B8A"/>
    <w:rsid w:val="00F82160"/>
    <w:rsid w:val="00F84081"/>
    <w:rsid w:val="00F868B3"/>
    <w:rsid w:val="00F87CA6"/>
    <w:rsid w:val="00F90ED7"/>
    <w:rsid w:val="00F92630"/>
    <w:rsid w:val="00F9295D"/>
    <w:rsid w:val="00F93207"/>
    <w:rsid w:val="00F9336E"/>
    <w:rsid w:val="00F93ACF"/>
    <w:rsid w:val="00F954DA"/>
    <w:rsid w:val="00FA4C94"/>
    <w:rsid w:val="00FA7FA0"/>
    <w:rsid w:val="00FB0754"/>
    <w:rsid w:val="00FB182D"/>
    <w:rsid w:val="00FB3C41"/>
    <w:rsid w:val="00FB61CC"/>
    <w:rsid w:val="00FB621E"/>
    <w:rsid w:val="00FC02A6"/>
    <w:rsid w:val="00FC07D7"/>
    <w:rsid w:val="00FC1D0D"/>
    <w:rsid w:val="00FC442A"/>
    <w:rsid w:val="00FC48F7"/>
    <w:rsid w:val="00FC4F00"/>
    <w:rsid w:val="00FC7437"/>
    <w:rsid w:val="00FD02EA"/>
    <w:rsid w:val="00FD1D21"/>
    <w:rsid w:val="00FD2A4E"/>
    <w:rsid w:val="00FD3B06"/>
    <w:rsid w:val="00FD3F3C"/>
    <w:rsid w:val="00FD45C5"/>
    <w:rsid w:val="00FD6E64"/>
    <w:rsid w:val="00FE0FB1"/>
    <w:rsid w:val="00FE13F4"/>
    <w:rsid w:val="00FE2383"/>
    <w:rsid w:val="00FE269E"/>
    <w:rsid w:val="00FE3CF3"/>
    <w:rsid w:val="00FE460D"/>
    <w:rsid w:val="00FE687F"/>
    <w:rsid w:val="00FF1486"/>
    <w:rsid w:val="00FF46B8"/>
    <w:rsid w:val="00FF568C"/>
    <w:rsid w:val="00FF5F8F"/>
    <w:rsid w:val="00FF6728"/>
    <w:rsid w:val="00FF7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77844A"/>
  <w15:chartTrackingRefBased/>
  <w15:docId w15:val="{28867B52-083B-4633-A09B-72B4327C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EF1"/>
    <w:rPr>
      <w:rFonts w:ascii="Smith&amp;NephewLF" w:hAnsi="Smith&amp;NephewLF"/>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22"/>
      <w:szCs w:val="2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Cs/>
      <w:sz w:val="22"/>
      <w:szCs w:val="22"/>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2"/>
      <w:szCs w:val="22"/>
    </w:rPr>
  </w:style>
  <w:style w:type="paragraph" w:styleId="Heading4">
    <w:name w:val="heading 4"/>
    <w:basedOn w:val="Normal"/>
    <w:next w:val="Normal"/>
    <w:qFormat/>
    <w:pPr>
      <w:keepNext/>
      <w:numPr>
        <w:ilvl w:val="3"/>
        <w:numId w:val="1"/>
      </w:numPr>
      <w:spacing w:before="240" w:after="60"/>
      <w:outlineLvl w:val="3"/>
    </w:pPr>
    <w:rPr>
      <w:rFonts w:ascii="Arial" w:hAnsi="Arial"/>
      <w:b/>
      <w:bCs/>
      <w:sz w:val="22"/>
      <w:szCs w:val="22"/>
    </w:rPr>
  </w:style>
  <w:style w:type="paragraph" w:styleId="Heading5">
    <w:name w:val="heading 5"/>
    <w:basedOn w:val="Normal"/>
    <w:next w:val="Normal"/>
    <w:qFormat/>
    <w:rsid w:val="00AC28B4"/>
    <w:pPr>
      <w:numPr>
        <w:ilvl w:val="4"/>
        <w:numId w:val="1"/>
      </w:numPr>
      <w:spacing w:before="240" w:after="60"/>
      <w:outlineLvl w:val="4"/>
    </w:pPr>
    <w:rPr>
      <w:rFonts w:ascii="Arial" w:hAnsi="Arial"/>
      <w:b/>
      <w:bCs/>
      <w:iCs/>
      <w:sz w:val="22"/>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2"/>
      </w:numPr>
    </w:pPr>
  </w:style>
  <w:style w:type="paragraph" w:styleId="List2">
    <w:name w:val="List 2"/>
    <w:basedOn w:val="Normal"/>
    <w:pPr>
      <w:ind w:left="720" w:hanging="360"/>
    </w:pPr>
  </w:style>
  <w:style w:type="paragraph" w:styleId="ListNumber">
    <w:name w:val="List Number"/>
    <w:basedOn w:val="Normal"/>
    <w:pPr>
      <w:numPr>
        <w:numId w:val="4"/>
      </w:numPr>
    </w:pPr>
  </w:style>
  <w:style w:type="paragraph" w:styleId="Title">
    <w:name w:val="Title"/>
    <w:basedOn w:val="Normal"/>
    <w:qFormat/>
    <w:pPr>
      <w:jc w:val="center"/>
    </w:pPr>
    <w:rPr>
      <w:rFonts w:ascii="Arial" w:hAnsi="Arial" w:cs="Arial"/>
      <w:b/>
      <w:sz w:val="24"/>
      <w:szCs w:val="24"/>
      <w:u w:val="single"/>
    </w:rPr>
  </w:style>
  <w:style w:type="paragraph" w:styleId="TOC1">
    <w:name w:val="toc 1"/>
    <w:basedOn w:val="Normal"/>
    <w:next w:val="Normal"/>
    <w:autoRedefine/>
    <w:semiHidden/>
    <w:rsid w:val="004066F6"/>
  </w:style>
  <w:style w:type="paragraph" w:styleId="TOC2">
    <w:name w:val="toc 2"/>
    <w:basedOn w:val="Normal"/>
    <w:next w:val="Normal"/>
    <w:autoRedefine/>
    <w:semiHidden/>
    <w:rsid w:val="004066F6"/>
    <w:pPr>
      <w:ind w:left="200"/>
    </w:pPr>
  </w:style>
  <w:style w:type="paragraph" w:styleId="TOC3">
    <w:name w:val="toc 3"/>
    <w:basedOn w:val="Normal"/>
    <w:next w:val="Normal"/>
    <w:autoRedefine/>
    <w:semiHidden/>
    <w:rsid w:val="004066F6"/>
    <w:pPr>
      <w:ind w:left="400"/>
    </w:pPr>
  </w:style>
  <w:style w:type="character" w:styleId="Hyperlink">
    <w:name w:val="Hyperlink"/>
    <w:rsid w:val="004066F6"/>
    <w:rPr>
      <w:color w:val="0000FF"/>
      <w:u w:val="single"/>
    </w:rPr>
  </w:style>
  <w:style w:type="paragraph" w:customStyle="1" w:styleId="DocumentLabel">
    <w:name w:val="Document Label"/>
    <w:next w:val="Normal"/>
    <w:rsid w:val="004066F6"/>
    <w:pPr>
      <w:keepNext/>
      <w:shd w:val="clear" w:color="auto" w:fill="D9D9D9"/>
      <w:spacing w:before="120" w:after="120" w:line="240" w:lineRule="atLeast"/>
      <w:ind w:firstLine="360"/>
    </w:pPr>
    <w:rPr>
      <w:rFonts w:ascii="Garamond" w:hAnsi="Garamond"/>
      <w:b/>
      <w:caps/>
      <w:spacing w:val="20"/>
      <w:sz w:val="18"/>
    </w:rPr>
  </w:style>
  <w:style w:type="table" w:styleId="TableGrid">
    <w:name w:val="Table Grid"/>
    <w:basedOn w:val="TableNormal"/>
    <w:rsid w:val="00737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517F41"/>
    <w:pPr>
      <w:tabs>
        <w:tab w:val="center" w:pos="4320"/>
        <w:tab w:val="right" w:pos="8640"/>
      </w:tabs>
    </w:pPr>
  </w:style>
  <w:style w:type="paragraph" w:styleId="Footer">
    <w:name w:val="footer"/>
    <w:basedOn w:val="Normal"/>
    <w:rsid w:val="00517F41"/>
    <w:pPr>
      <w:tabs>
        <w:tab w:val="center" w:pos="4320"/>
        <w:tab w:val="right" w:pos="8640"/>
      </w:tabs>
    </w:pPr>
  </w:style>
  <w:style w:type="paragraph" w:styleId="PlainText">
    <w:name w:val="Plain Text"/>
    <w:basedOn w:val="Normal"/>
    <w:rsid w:val="003F6FC6"/>
    <w:rPr>
      <w:rFonts w:ascii="Courier New" w:hAnsi="Courier New" w:cs="Courier New"/>
    </w:rPr>
  </w:style>
  <w:style w:type="paragraph" w:customStyle="1" w:styleId="text1Char1">
    <w:name w:val="text1 Char1"/>
    <w:basedOn w:val="Normal"/>
    <w:link w:val="text1Char1Char"/>
    <w:rsid w:val="003F6FC6"/>
    <w:pPr>
      <w:autoSpaceDN w:val="0"/>
      <w:ind w:left="360"/>
      <w:jc w:val="both"/>
    </w:pPr>
    <w:rPr>
      <w:rFonts w:ascii="Arial" w:eastAsia="Times" w:hAnsi="Arial" w:cs="Arial"/>
    </w:rPr>
  </w:style>
  <w:style w:type="paragraph" w:customStyle="1" w:styleId="bulletindent">
    <w:name w:val="bullet_indent"/>
    <w:basedOn w:val="Normal"/>
    <w:rsid w:val="003F6FC6"/>
    <w:pPr>
      <w:numPr>
        <w:ilvl w:val="1"/>
        <w:numId w:val="5"/>
      </w:numPr>
      <w:tabs>
        <w:tab w:val="clear" w:pos="1800"/>
        <w:tab w:val="num" w:pos="720"/>
      </w:tabs>
      <w:overflowPunct w:val="0"/>
      <w:autoSpaceDE w:val="0"/>
      <w:autoSpaceDN w:val="0"/>
      <w:adjustRightInd w:val="0"/>
      <w:spacing w:before="60" w:after="100"/>
      <w:ind w:left="720"/>
      <w:textAlignment w:val="baseline"/>
    </w:pPr>
    <w:rPr>
      <w:rFonts w:ascii="Helvetica" w:hAnsi="Helvetica" w:cs="Arial"/>
    </w:rPr>
  </w:style>
  <w:style w:type="character" w:customStyle="1" w:styleId="text1Char1Char">
    <w:name w:val="text1 Char1 Char"/>
    <w:link w:val="text1Char1"/>
    <w:rsid w:val="003F6FC6"/>
    <w:rPr>
      <w:rFonts w:ascii="Arial" w:eastAsia="Times" w:hAnsi="Arial" w:cs="Arial"/>
      <w:lang w:val="en-US" w:eastAsia="en-US" w:bidi="ar-SA"/>
    </w:rPr>
  </w:style>
  <w:style w:type="paragraph" w:styleId="ListBullet3">
    <w:name w:val="List Bullet 3"/>
    <w:basedOn w:val="Normal"/>
    <w:autoRedefine/>
    <w:rsid w:val="003F6FC6"/>
    <w:pPr>
      <w:overflowPunct w:val="0"/>
      <w:autoSpaceDE w:val="0"/>
      <w:autoSpaceDN w:val="0"/>
      <w:adjustRightInd w:val="0"/>
      <w:ind w:left="720"/>
    </w:pPr>
    <w:rPr>
      <w:rFonts w:ascii="Arial" w:hAnsi="Arial" w:cs="Arial"/>
    </w:rPr>
  </w:style>
  <w:style w:type="paragraph" w:styleId="BalloonText">
    <w:name w:val="Balloon Text"/>
    <w:basedOn w:val="Normal"/>
    <w:semiHidden/>
    <w:rsid w:val="00D560F9"/>
    <w:rPr>
      <w:rFonts w:ascii="Tahoma" w:hAnsi="Tahoma" w:cs="Tahoma"/>
      <w:sz w:val="16"/>
      <w:szCs w:val="16"/>
    </w:rPr>
  </w:style>
  <w:style w:type="character" w:styleId="FollowedHyperlink">
    <w:name w:val="FollowedHyperlink"/>
    <w:rsid w:val="00697B16"/>
    <w:rPr>
      <w:color w:val="954F72"/>
      <w:u w:val="single"/>
    </w:rPr>
  </w:style>
  <w:style w:type="paragraph" w:styleId="Revision">
    <w:name w:val="Revision"/>
    <w:hidden/>
    <w:uiPriority w:val="99"/>
    <w:semiHidden/>
    <w:rsid w:val="00F66EAA"/>
    <w:rPr>
      <w:rFonts w:ascii="Smith&amp;NephewLF" w:hAnsi="Smith&amp;NephewL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272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oodlandk\Desktop\Copy%20of%20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1AE25-2D99-4005-9623-F47A176CA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Copy of SRS.dot</Template>
  <TotalTime>0</TotalTime>
  <Pages>13</Pages>
  <Words>3063</Words>
  <Characters>17462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SRS.dot</vt:lpstr>
    </vt:vector>
  </TitlesOfParts>
  <Company>Endoscopy Division</Company>
  <LinksUpToDate>false</LinksUpToDate>
  <CharactersWithSpaces>20485</CharactersWithSpaces>
  <SharedDoc>false</SharedDoc>
  <HLinks>
    <vt:vector size="18" baseType="variant">
      <vt:variant>
        <vt:i4>1507382</vt:i4>
      </vt:variant>
      <vt:variant>
        <vt:i4>14</vt:i4>
      </vt:variant>
      <vt:variant>
        <vt:i4>0</vt:i4>
      </vt:variant>
      <vt:variant>
        <vt:i4>5</vt:i4>
      </vt:variant>
      <vt:variant>
        <vt:lpwstr/>
      </vt:variant>
      <vt:variant>
        <vt:lpwstr>_Toc151461005</vt:lpwstr>
      </vt:variant>
      <vt:variant>
        <vt:i4>1507382</vt:i4>
      </vt:variant>
      <vt:variant>
        <vt:i4>8</vt:i4>
      </vt:variant>
      <vt:variant>
        <vt:i4>0</vt:i4>
      </vt:variant>
      <vt:variant>
        <vt:i4>5</vt:i4>
      </vt:variant>
      <vt:variant>
        <vt:lpwstr/>
      </vt:variant>
      <vt:variant>
        <vt:lpwstr>_Toc151461004</vt:lpwstr>
      </vt:variant>
      <vt:variant>
        <vt:i4>1507382</vt:i4>
      </vt:variant>
      <vt:variant>
        <vt:i4>2</vt:i4>
      </vt:variant>
      <vt:variant>
        <vt:i4>0</vt:i4>
      </vt:variant>
      <vt:variant>
        <vt:i4>5</vt:i4>
      </vt:variant>
      <vt:variant>
        <vt:lpwstr/>
      </vt:variant>
      <vt:variant>
        <vt:lpwstr>_Toc151461003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SRS.dot</dc:title>
  <dc:subject>Specification format template</dc:subject>
  <dc:creator>woodlandk</dc:creator>
  <cp:keywords/>
  <dc:description/>
  <cp:lastModifiedBy>Tenney, Doug</cp:lastModifiedBy>
  <cp:revision>3</cp:revision>
  <cp:lastPrinted>2009-03-04T22:11:00Z</cp:lastPrinted>
  <dcterms:created xsi:type="dcterms:W3CDTF">2019-10-02T20:58:00Z</dcterms:created>
  <dcterms:modified xsi:type="dcterms:W3CDTF">2019-10-02T20:58:00Z</dcterms:modified>
</cp:coreProperties>
</file>